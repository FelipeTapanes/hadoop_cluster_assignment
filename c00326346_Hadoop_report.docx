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00CF" w14:textId="4DA9AB79" w:rsidR="00D45FFE" w:rsidRDefault="000802AF">
      <w:pPr>
        <w:pStyle w:val="Subtitle"/>
      </w:pPr>
      <w:r>
        <w:t>Technical Report</w:t>
      </w:r>
    </w:p>
    <w:p w14:paraId="56E5D153" w14:textId="1B4DA311" w:rsidR="00D45FFE" w:rsidRDefault="000802AF">
      <w:pPr>
        <w:pStyle w:val="Title"/>
      </w:pPr>
      <w:r>
        <w:t>Hadoop Cluster Using Docker</w:t>
      </w:r>
    </w:p>
    <w:p w14:paraId="66A7B495" w14:textId="2AC90A6E" w:rsidR="00B6001F" w:rsidRDefault="000802AF" w:rsidP="00B6001F">
      <w:pPr>
        <w:pStyle w:val="Author"/>
      </w:pPr>
      <w:r>
        <w:t>C00326346 – Felipe Tapanes Gonzalez</w:t>
      </w:r>
    </w:p>
    <w:p w14:paraId="109B11B1" w14:textId="6DCA7F5D" w:rsidR="00D45FFE" w:rsidRDefault="000802AF">
      <w:pPr>
        <w:pStyle w:val="Heading1"/>
      </w:pPr>
      <w:r>
        <w:t>Overview</w:t>
      </w:r>
    </w:p>
    <w:p w14:paraId="35876D08" w14:textId="12020315" w:rsidR="000802AF" w:rsidRDefault="000802AF" w:rsidP="000802AF">
      <w:pPr>
        <w:pStyle w:val="ListBullet"/>
        <w:numPr>
          <w:ilvl w:val="0"/>
          <w:numId w:val="0"/>
        </w:numPr>
      </w:pPr>
      <w:r>
        <w:t>This report covers the deployment of an Apache Hadoop environment using Docker Compose, running on macOS (Apple Silicon).</w:t>
      </w:r>
      <w:r w:rsidR="00B879C8">
        <w:t xml:space="preserve"> Multi-node </w:t>
      </w:r>
      <w:proofErr w:type="spellStart"/>
      <w:r w:rsidR="00B879C8">
        <w:t>Bigtop</w:t>
      </w:r>
      <w:proofErr w:type="spellEnd"/>
      <w:r w:rsidR="00B879C8">
        <w:t xml:space="preserve"> images are not available for Apple Silicon, so a standard Docker Hadoop image set (bde2020/</w:t>
      </w:r>
      <w:proofErr w:type="spellStart"/>
      <w:r w:rsidR="00B879C8">
        <w:t>hadoop</w:t>
      </w:r>
      <w:proofErr w:type="spellEnd"/>
      <w:r w:rsidR="00B879C8">
        <w:t>-*) was used to implement the required HDFS + YARN cluster.</w:t>
      </w:r>
      <w:r>
        <w:t xml:space="preserve"> </w:t>
      </w:r>
      <w:r w:rsidR="00115C29" w:rsidRPr="00115C29">
        <w:t xml:space="preserve">This still provides a multi-node Hadoop environment with </w:t>
      </w:r>
      <w:proofErr w:type="spellStart"/>
      <w:r w:rsidR="00115C29" w:rsidRPr="00115C29">
        <w:t>NameNode</w:t>
      </w:r>
      <w:proofErr w:type="spellEnd"/>
      <w:r w:rsidR="00115C29" w:rsidRPr="00115C29">
        <w:t xml:space="preserve">, </w:t>
      </w:r>
      <w:proofErr w:type="spellStart"/>
      <w:r w:rsidR="00115C29" w:rsidRPr="00115C29">
        <w:t>DataNodes</w:t>
      </w:r>
      <w:proofErr w:type="spellEnd"/>
      <w:r w:rsidR="00115C29" w:rsidRPr="00115C29">
        <w:t xml:space="preserve"> and YARN services, so the design and operations demonstrated here are equivalent to those that would be implemented using </w:t>
      </w:r>
      <w:proofErr w:type="spellStart"/>
      <w:r w:rsidR="00115C29" w:rsidRPr="00115C29">
        <w:t>Bigtop</w:t>
      </w:r>
      <w:proofErr w:type="spellEnd"/>
      <w:r w:rsidR="00115C29" w:rsidRPr="00115C29">
        <w:t>.</w:t>
      </w:r>
      <w:r w:rsidR="00115C29">
        <w:t xml:space="preserve"> </w:t>
      </w:r>
      <w:r w:rsidR="00115C29" w:rsidRPr="00115C29">
        <w:t xml:space="preserve">If I were working on an Intel/Linux host, I would have used </w:t>
      </w:r>
      <w:proofErr w:type="spellStart"/>
      <w:r w:rsidR="00115C29" w:rsidRPr="00115C29">
        <w:t>Bigtop</w:t>
      </w:r>
      <w:proofErr w:type="spellEnd"/>
      <w:r w:rsidR="00115C29" w:rsidRPr="00115C29">
        <w:t xml:space="preserve"> as originally specified, but on Apple Silicon this alternative was the most practical way to meet the assignment requirements</w:t>
      </w:r>
      <w:r w:rsidR="00115C29">
        <w:t xml:space="preserve"> using docker</w:t>
      </w:r>
      <w:r w:rsidR="00115C29" w:rsidRPr="00115C29">
        <w:t>.</w:t>
      </w:r>
    </w:p>
    <w:p w14:paraId="00A1EC40" w14:textId="7B6CCB1B" w:rsidR="000802AF" w:rsidRDefault="000802AF" w:rsidP="000802AF">
      <w:pPr>
        <w:pStyle w:val="ListBullet"/>
        <w:numPr>
          <w:ilvl w:val="0"/>
          <w:numId w:val="0"/>
        </w:numPr>
      </w:pPr>
      <w:r>
        <w:t>The goal is to create a containerized HDFS and YARN environment that supports:</w:t>
      </w:r>
    </w:p>
    <w:p w14:paraId="49DA93F5" w14:textId="477322F7" w:rsidR="00D45FFE" w:rsidRDefault="000802AF" w:rsidP="000802AF">
      <w:pPr>
        <w:pStyle w:val="ListBullet"/>
      </w:pPr>
      <w:r>
        <w:t>Multi-Node HDFS (</w:t>
      </w:r>
      <w:proofErr w:type="spellStart"/>
      <w:r>
        <w:t>NameNode</w:t>
      </w:r>
      <w:proofErr w:type="spellEnd"/>
      <w:r>
        <w:t xml:space="preserve"> + 2 </w:t>
      </w:r>
      <w:proofErr w:type="spellStart"/>
      <w:r>
        <w:t>DataNodes</w:t>
      </w:r>
      <w:proofErr w:type="spellEnd"/>
      <w:r>
        <w:t>)</w:t>
      </w:r>
    </w:p>
    <w:p w14:paraId="58D301A0" w14:textId="1D4156A5" w:rsidR="000802AF" w:rsidRDefault="000802AF" w:rsidP="000802AF">
      <w:pPr>
        <w:pStyle w:val="ListBullet"/>
      </w:pPr>
      <w:r>
        <w:t>A working YARN compute layer (</w:t>
      </w:r>
      <w:proofErr w:type="spellStart"/>
      <w:r>
        <w:t>ResourceManager</w:t>
      </w:r>
      <w:proofErr w:type="spellEnd"/>
      <w:r>
        <w:t xml:space="preserve"> + </w:t>
      </w:r>
      <w:proofErr w:type="spellStart"/>
      <w:r>
        <w:t>NodeManager</w:t>
      </w:r>
      <w:proofErr w:type="spellEnd"/>
      <w:r>
        <w:t>)</w:t>
      </w:r>
    </w:p>
    <w:p w14:paraId="2BAFAB60" w14:textId="46618479" w:rsidR="006E223D" w:rsidRDefault="006E223D" w:rsidP="000802AF">
      <w:pPr>
        <w:pStyle w:val="ListBullet"/>
      </w:pPr>
      <w:r>
        <w:t>HDFS data ingestion</w:t>
      </w:r>
    </w:p>
    <w:p w14:paraId="4C822D78" w14:textId="5C4AB542" w:rsidR="006E223D" w:rsidRDefault="006E223D" w:rsidP="000802AF">
      <w:pPr>
        <w:pStyle w:val="ListBullet"/>
      </w:pPr>
      <w:r>
        <w:t>Execution of jobs</w:t>
      </w:r>
    </w:p>
    <w:p w14:paraId="506F27D4" w14:textId="56ED86B7" w:rsidR="000D4132" w:rsidRDefault="006E223D" w:rsidP="006E223D">
      <w:pPr>
        <w:pStyle w:val="ListBullet"/>
        <w:numPr>
          <w:ilvl w:val="0"/>
          <w:numId w:val="0"/>
        </w:numPr>
      </w:pPr>
      <w:r>
        <w:t xml:space="preserve">The Final architecture </w:t>
      </w:r>
      <w:r w:rsidR="00D81130">
        <w:t>is</w:t>
      </w:r>
      <w:r>
        <w:t xml:space="preserve"> five docker containers, each running a dedicated Hadoop service</w:t>
      </w:r>
    </w:p>
    <w:p w14:paraId="616AF24C" w14:textId="2FFC71B9" w:rsidR="00D45FFE" w:rsidRDefault="00037360">
      <w:pPr>
        <w:pStyle w:val="Heading2"/>
      </w:pPr>
      <w:r>
        <w:t>Phase 0: Environment Setup</w:t>
      </w:r>
    </w:p>
    <w:p w14:paraId="5EDE402C" w14:textId="38E785C1" w:rsidR="00D45FFE" w:rsidRDefault="000D4132" w:rsidP="000D4132">
      <w:pPr>
        <w:pStyle w:val="Heading3"/>
      </w:pPr>
      <w:r>
        <w:t>Install Docker</w:t>
      </w:r>
    </w:p>
    <w:p w14:paraId="058686D2" w14:textId="1F9F072A" w:rsidR="007D3F74" w:rsidRPr="007D3F74" w:rsidRDefault="007D3F74" w:rsidP="007D3F74">
      <w:r>
        <w:t>Docker Desktop was installed and validated for macOS:</w:t>
      </w:r>
    </w:p>
    <w:p w14:paraId="0F50CDC6" w14:textId="7BFFD86E" w:rsidR="00D45FFE" w:rsidRDefault="007D3F74" w:rsidP="007D3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docker run hello-world</w:t>
      </w:r>
    </w:p>
    <w:p w14:paraId="282A559B" w14:textId="22191EEE" w:rsidR="007D3F74" w:rsidRDefault="007D3F74" w:rsidP="007D3F74">
      <w:pPr>
        <w:pStyle w:val="Heading3"/>
      </w:pPr>
      <w:r>
        <w:lastRenderedPageBreak/>
        <w:t>Resource allocation:</w:t>
      </w:r>
    </w:p>
    <w:p w14:paraId="61152A51" w14:textId="6D1FA248" w:rsidR="007D3F74" w:rsidRDefault="007D3F74" w:rsidP="007D3F74">
      <w:r>
        <w:t>Docker Desktop – Settings – Resources:</w:t>
      </w:r>
    </w:p>
    <w:p w14:paraId="61284F39" w14:textId="743567BF" w:rsidR="007D3F74" w:rsidRDefault="007D3F74" w:rsidP="007D3F74">
      <w:pPr>
        <w:pStyle w:val="ListParagraph"/>
        <w:numPr>
          <w:ilvl w:val="0"/>
          <w:numId w:val="17"/>
        </w:numPr>
      </w:pPr>
      <w:r>
        <w:t>4 CPUs</w:t>
      </w:r>
    </w:p>
    <w:p w14:paraId="29FD7E3A" w14:textId="2083D17C" w:rsidR="007D3F74" w:rsidRDefault="007D3F74" w:rsidP="007D3F74">
      <w:pPr>
        <w:pStyle w:val="ListParagraph"/>
        <w:numPr>
          <w:ilvl w:val="0"/>
          <w:numId w:val="17"/>
        </w:numPr>
      </w:pPr>
      <w:r>
        <w:t>4 GB RAM</w:t>
      </w:r>
    </w:p>
    <w:p w14:paraId="6BE311AB" w14:textId="550CC89A" w:rsidR="007D3F74" w:rsidRDefault="007D3F74" w:rsidP="007D3F74">
      <w:pPr>
        <w:pStyle w:val="ListParagraph"/>
        <w:numPr>
          <w:ilvl w:val="0"/>
          <w:numId w:val="17"/>
        </w:numPr>
      </w:pPr>
      <w:r>
        <w:t>1 GB Swap</w:t>
      </w:r>
    </w:p>
    <w:p w14:paraId="64DFFB75" w14:textId="1492F57F" w:rsidR="007D3F74" w:rsidRDefault="007D3F74" w:rsidP="007D3F74">
      <w:pPr>
        <w:pStyle w:val="Heading3"/>
      </w:pPr>
      <w:r>
        <w:t>Create Project Directory:</w:t>
      </w:r>
    </w:p>
    <w:p w14:paraId="5BBA015D" w14:textId="51986DEC" w:rsidR="007D3F74" w:rsidRDefault="007D3F74" w:rsidP="007D3F74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7D3F74">
        <w:rPr>
          <w:rFonts w:ascii="Courier New" w:eastAsia="Times New Roman" w:hAnsi="Courier New" w:cs="Courier New"/>
          <w:sz w:val="20"/>
          <w:szCs w:val="20"/>
          <w:lang w:eastAsia="en-GB"/>
        </w:rPr>
        <w:t>Hadoop_Docker_Cluster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14:paraId="1087229C" w14:textId="66FA481A" w:rsidR="007D3F74" w:rsidRDefault="002A0C98" w:rsidP="007D3F74">
      <w:pPr>
        <w:pStyle w:val="ListParagraph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d</w:t>
      </w:r>
      <w:r w:rsidR="007D3F74">
        <w:rPr>
          <w:rFonts w:ascii="Courier New" w:eastAsia="Times New Roman" w:hAnsi="Courier New" w:cs="Courier New"/>
          <w:sz w:val="20"/>
          <w:szCs w:val="20"/>
          <w:lang w:eastAsia="en-GB"/>
        </w:rPr>
        <w:t>ata/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  <w:lang w:eastAsia="en-GB"/>
        </w:rPr>
        <w:t xml:space="preserve">#Local csv mounted into </w:t>
      </w:r>
      <w:proofErr w:type="spellStart"/>
      <w:r>
        <w:rPr>
          <w:rFonts w:asciiTheme="majorHAnsi" w:eastAsia="Times New Roman" w:hAnsiTheme="majorHAnsi" w:cstheme="majorHAnsi"/>
          <w:sz w:val="20"/>
          <w:szCs w:val="20"/>
          <w:lang w:eastAsia="en-GB"/>
        </w:rPr>
        <w:t>NameNode</w:t>
      </w:r>
      <w:proofErr w:type="spellEnd"/>
      <w:r>
        <w:rPr>
          <w:rFonts w:asciiTheme="majorHAnsi" w:eastAsia="Times New Roman" w:hAnsiTheme="majorHAnsi" w:cstheme="majorHAnsi"/>
          <w:sz w:val="20"/>
          <w:szCs w:val="20"/>
          <w:lang w:eastAsia="en-GB"/>
        </w:rPr>
        <w:t xml:space="preserve"> </w:t>
      </w:r>
    </w:p>
    <w:p w14:paraId="229A77DF" w14:textId="1EBC798A" w:rsidR="007D3F74" w:rsidRDefault="002A0C98" w:rsidP="007D3F74">
      <w:pPr>
        <w:pStyle w:val="ListParagraph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r</w:t>
      </w:r>
      <w:r w:rsidR="007D3F74">
        <w:rPr>
          <w:rFonts w:ascii="Courier New" w:eastAsia="Times New Roman" w:hAnsi="Courier New" w:cs="Courier New"/>
          <w:sz w:val="20"/>
          <w:szCs w:val="20"/>
          <w:lang w:eastAsia="en-GB"/>
        </w:rPr>
        <w:t>eport/</w:t>
      </w:r>
    </w:p>
    <w:p w14:paraId="2089F83F" w14:textId="64B92B93" w:rsidR="007D3F74" w:rsidRDefault="002A0C98" w:rsidP="007D3F74">
      <w:pPr>
        <w:pStyle w:val="ListParagraph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docker-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compose.yml</w:t>
      </w:r>
      <w:proofErr w:type="spellEnd"/>
    </w:p>
    <w:p w14:paraId="06A51588" w14:textId="222D7ACC" w:rsidR="002A0C98" w:rsidRDefault="002A0C98" w:rsidP="007D3F74">
      <w:pPr>
        <w:pStyle w:val="ListParagraph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Hadoop.env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r>
        <w:rPr>
          <w:rFonts w:asciiTheme="majorHAnsi" w:eastAsia="Times New Roman" w:hAnsiTheme="majorHAnsi" w:cstheme="majorHAnsi"/>
          <w:sz w:val="20"/>
          <w:szCs w:val="20"/>
          <w:lang w:eastAsia="en-GB"/>
        </w:rPr>
        <w:t>#</w:t>
      </w:r>
      <w:proofErr w:type="gramEnd"/>
      <w:r>
        <w:rPr>
          <w:rFonts w:asciiTheme="majorHAnsi" w:eastAsia="Times New Roman" w:hAnsiTheme="majorHAnsi" w:cstheme="majorHAnsi"/>
          <w:sz w:val="20"/>
          <w:szCs w:val="20"/>
          <w:lang w:eastAsia="en-GB"/>
        </w:rPr>
        <w:t>Cluster config</w:t>
      </w:r>
    </w:p>
    <w:p w14:paraId="343CFF3D" w14:textId="77777777" w:rsidR="002A0C98" w:rsidRDefault="002A0C98" w:rsidP="002A0C9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51D0B09" w14:textId="18AFD981" w:rsidR="002A0C98" w:rsidRPr="002A0C98" w:rsidRDefault="002A0C98" w:rsidP="002A0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eastAsia="Times New Roman" w:cstheme="minorHAnsi"/>
          <w:sz w:val="20"/>
          <w:szCs w:val="20"/>
          <w:lang w:eastAsia="en-GB"/>
        </w:rPr>
        <w:t xml:space="preserve">The Data directory is accessible inside the </w:t>
      </w:r>
      <w:proofErr w:type="spellStart"/>
      <w:r>
        <w:rPr>
          <w:rFonts w:eastAsia="Times New Roman" w:cstheme="minorHAnsi"/>
          <w:sz w:val="20"/>
          <w:szCs w:val="20"/>
          <w:lang w:eastAsia="en-GB"/>
        </w:rPr>
        <w:t>namenode</w:t>
      </w:r>
      <w:proofErr w:type="spellEnd"/>
      <w:r>
        <w:rPr>
          <w:rFonts w:eastAsia="Times New Roman" w:cstheme="minorHAnsi"/>
          <w:sz w:val="20"/>
          <w:szCs w:val="20"/>
          <w:lang w:eastAsia="en-GB"/>
        </w:rPr>
        <w:t xml:space="preserve"> container as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/data</w:t>
      </w:r>
    </w:p>
    <w:p w14:paraId="3BFFE737" w14:textId="77777777" w:rsidR="007D3F74" w:rsidRDefault="007D3F74" w:rsidP="007D3F74"/>
    <w:p w14:paraId="3D9A55B3" w14:textId="3605B353" w:rsidR="002A0C98" w:rsidRDefault="002A0C98" w:rsidP="002A0C98">
      <w:pPr>
        <w:pStyle w:val="Heading2"/>
      </w:pPr>
      <w:r>
        <w:t>Phase 1: Deployment Using Docker Compose</w:t>
      </w:r>
    </w:p>
    <w:p w14:paraId="2DF7CD63" w14:textId="7ABD67FA" w:rsidR="00B65DEA" w:rsidRDefault="00B65DEA" w:rsidP="00B65DEA">
      <w:pPr>
        <w:rPr>
          <w:rFonts w:ascii="Times New Roman" w:eastAsia="Times New Roman" w:hAnsi="Times New Roman" w:cs="Times New Roman"/>
          <w:lang w:eastAsia="en-GB"/>
        </w:rPr>
      </w:pPr>
      <w:r>
        <w:t xml:space="preserve">The final </w:t>
      </w: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docker-</w:t>
      </w: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compose.yml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C36FE8">
        <w:rPr>
          <w:rFonts w:ascii="Times New Roman" w:eastAsia="Times New Roman" w:hAnsi="Times New Roman" w:cs="Times New Roman"/>
          <w:lang w:eastAsia="en-GB"/>
        </w:rPr>
        <w:t>defines all five nodes and persistent volumes for HDFS.</w:t>
      </w:r>
    </w:p>
    <w:p w14:paraId="6DCC0458" w14:textId="33296E95" w:rsidR="00B65DEA" w:rsidRDefault="00B65DEA" w:rsidP="00B65DEA">
      <w:pPr>
        <w:pStyle w:val="Heading3"/>
        <w:rPr>
          <w:rFonts w:eastAsia="Times New Roman"/>
          <w:lang w:eastAsia="en-GB"/>
        </w:rPr>
      </w:pPr>
      <w:proofErr w:type="spellStart"/>
      <w:r>
        <w:rPr>
          <w:rFonts w:eastAsia="Times New Roman"/>
          <w:lang w:eastAsia="en-GB"/>
        </w:rPr>
        <w:t>NameNode</w:t>
      </w:r>
      <w:proofErr w:type="spellEnd"/>
    </w:p>
    <w:p w14:paraId="0C0538B1" w14:textId="77777777" w:rsidR="00B62F4E" w:rsidRPr="00C36FE8" w:rsidRDefault="00B62F4E" w:rsidP="00B62F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Exposes ports 9870 (UI) and 9000 (HDFS RPC)</w:t>
      </w:r>
    </w:p>
    <w:p w14:paraId="3F5C9A65" w14:textId="77777777" w:rsidR="00B62F4E" w:rsidRPr="00C36FE8" w:rsidRDefault="00B62F4E" w:rsidP="00B62F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 xml:space="preserve">Persists metadata in the </w:t>
      </w: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hadoop_namenode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Docker volume</w:t>
      </w:r>
    </w:p>
    <w:p w14:paraId="03FFEBC9" w14:textId="2729658E" w:rsidR="00B62F4E" w:rsidRPr="00B62F4E" w:rsidRDefault="00B62F4E" w:rsidP="00B62F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 xml:space="preserve">Mounts the local </w:t>
      </w: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data/</w:t>
      </w:r>
      <w:r w:rsidRPr="00C36FE8">
        <w:rPr>
          <w:rFonts w:ascii="Times New Roman" w:eastAsia="Times New Roman" w:hAnsi="Times New Roman" w:cs="Times New Roman"/>
          <w:lang w:eastAsia="en-GB"/>
        </w:rPr>
        <w:t xml:space="preserve"> directory into </w:t>
      </w: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/data</w:t>
      </w:r>
      <w:r w:rsidRPr="00C36FE8">
        <w:rPr>
          <w:rFonts w:ascii="Times New Roman" w:eastAsia="Times New Roman" w:hAnsi="Times New Roman" w:cs="Times New Roman"/>
          <w:lang w:eastAsia="en-GB"/>
        </w:rPr>
        <w:t xml:space="preserve"> inside the container</w:t>
      </w:r>
    </w:p>
    <w:p w14:paraId="6D20E829" w14:textId="30466088" w:rsidR="00B65DEA" w:rsidRDefault="00B65DEA" w:rsidP="00B65DEA">
      <w:pPr>
        <w:pStyle w:val="Heading3"/>
        <w:rPr>
          <w:lang w:eastAsia="en-GB"/>
        </w:rPr>
      </w:pPr>
      <w:proofErr w:type="spellStart"/>
      <w:r>
        <w:rPr>
          <w:lang w:eastAsia="en-GB"/>
        </w:rPr>
        <w:t>DataNode</w:t>
      </w:r>
      <w:proofErr w:type="spellEnd"/>
    </w:p>
    <w:p w14:paraId="0C7D16DA" w14:textId="77777777" w:rsidR="00B62F4E" w:rsidRPr="00C36FE8" w:rsidRDefault="00B62F4E" w:rsidP="00B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 xml:space="preserve">Both </w:t>
      </w: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DataNodes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wait until the </w:t>
      </w: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NameNode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UI port is reachable:</w:t>
      </w:r>
    </w:p>
    <w:p w14:paraId="35E25614" w14:textId="77777777" w:rsidR="00B62F4E" w:rsidRPr="00C36FE8" w:rsidRDefault="00B62F4E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SERVICE_PRECONDITION=namenode:9870</w:t>
      </w:r>
    </w:p>
    <w:p w14:paraId="791DEF95" w14:textId="1A0CA512" w:rsidR="00B62F4E" w:rsidRPr="00B62F4E" w:rsidRDefault="00B62F4E" w:rsidP="00B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Once connected, they appear under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hyperlink r:id="rId7" w:history="1">
        <w:r w:rsidRPr="00C36FE8">
          <w:rPr>
            <w:rStyle w:val="Hyperlink"/>
            <w:rFonts w:ascii="Courier New" w:eastAsia="Times New Roman" w:hAnsi="Courier New" w:cs="Courier New"/>
            <w:sz w:val="20"/>
            <w:szCs w:val="20"/>
            <w:lang w:eastAsia="en-GB"/>
          </w:rPr>
          <w:t>http://localhost:9870</w:t>
        </w:r>
      </w:hyperlink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>which will show the two data nodes as 2 live nodes.</w:t>
      </w:r>
    </w:p>
    <w:p w14:paraId="5C88858C" w14:textId="1965B6D1" w:rsidR="00B65DEA" w:rsidRDefault="00B65DEA" w:rsidP="00B65DEA">
      <w:pPr>
        <w:pStyle w:val="Heading3"/>
        <w:rPr>
          <w:lang w:eastAsia="en-GB"/>
        </w:rPr>
      </w:pPr>
      <w:r>
        <w:rPr>
          <w:lang w:eastAsia="en-GB"/>
        </w:rPr>
        <w:t>Yarn Nodes</w:t>
      </w:r>
    </w:p>
    <w:p w14:paraId="277CD8D8" w14:textId="77777777" w:rsidR="00B62F4E" w:rsidRPr="00C36FE8" w:rsidRDefault="00B62F4E" w:rsidP="00B62F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ResourceManager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(port 8088) receives submitted jobs</w:t>
      </w:r>
    </w:p>
    <w:p w14:paraId="7B97AAAF" w14:textId="77777777" w:rsidR="00B62F4E" w:rsidRPr="00C36FE8" w:rsidRDefault="00B62F4E" w:rsidP="00B62F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NodeManager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executes them</w:t>
      </w:r>
    </w:p>
    <w:p w14:paraId="047C0213" w14:textId="77777777" w:rsidR="00B62F4E" w:rsidRPr="00C36FE8" w:rsidRDefault="00B62F4E" w:rsidP="00B62F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They wait for each other using service preconditions</w:t>
      </w:r>
    </w:p>
    <w:p w14:paraId="2468482E" w14:textId="51441C22" w:rsidR="00B62F4E" w:rsidRDefault="00B62F4E" w:rsidP="00B62F4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lastRenderedPageBreak/>
        <w:t>YARN UI available at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hyperlink r:id="rId8" w:history="1">
        <w:r w:rsidRPr="00C36FE8">
          <w:rPr>
            <w:rStyle w:val="Hyperlink"/>
            <w:rFonts w:ascii="Courier New" w:eastAsia="Times New Roman" w:hAnsi="Courier New" w:cs="Courier New"/>
            <w:sz w:val="20"/>
            <w:szCs w:val="20"/>
            <w:lang w:eastAsia="en-GB"/>
          </w:rPr>
          <w:t>http://localhost:8088</w:t>
        </w:r>
      </w:hyperlink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</w:p>
    <w:p w14:paraId="774C82F8" w14:textId="010A62C9" w:rsidR="00270253" w:rsidRDefault="00270253" w:rsidP="00270253">
      <w:pPr>
        <w:pStyle w:val="Heading3"/>
        <w:rPr>
          <w:lang w:eastAsia="en-GB"/>
        </w:rPr>
      </w:pPr>
      <w:r>
        <w:rPr>
          <w:lang w:eastAsia="en-GB"/>
        </w:rPr>
        <w:t>Environment Configuration</w:t>
      </w:r>
    </w:p>
    <w:p w14:paraId="21130D9A" w14:textId="1C0FC8DD" w:rsidR="004A3F8A" w:rsidRPr="004A3F8A" w:rsidRDefault="004A3F8A" w:rsidP="004A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 xml:space="preserve">All Hadoop containers share a single environment configuration file </w:t>
      </w:r>
      <w:proofErr w:type="spellStart"/>
      <w:r w:rsidRPr="004A3F8A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hadoop.env</w:t>
      </w:r>
      <w:proofErr w:type="spellEnd"/>
      <w:r>
        <w:rPr>
          <w:rFonts w:ascii="Times New Roman" w:eastAsia="Times New Roman" w:hAnsi="Times New Roman" w:cs="Times New Roman"/>
          <w:color w:val="auto"/>
          <w:lang w:val="en-IE" w:eastAsia="en-GB"/>
        </w:rPr>
        <w:t>.</w:t>
      </w: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br/>
        <w:t>This file applies cluster-wide settings that control how HDFS and YARN behave.</w:t>
      </w:r>
      <w:r w:rsidR="00DC4657">
        <w:rPr>
          <w:rFonts w:ascii="Times New Roman" w:eastAsia="Times New Roman" w:hAnsi="Times New Roman" w:cs="Times New Roman"/>
          <w:color w:val="auto"/>
          <w:lang w:val="en-IE" w:eastAsia="en-GB"/>
        </w:rPr>
        <w:t xml:space="preserve"> </w:t>
      </w:r>
      <w:r w:rsidR="00DC4657">
        <w:t>These variables dynamically generate the Hadoop XML configuration files inside each container.</w:t>
      </w:r>
    </w:p>
    <w:p w14:paraId="72FDA3C9" w14:textId="77777777" w:rsidR="004A3F8A" w:rsidRPr="004A3F8A" w:rsidRDefault="004A3F8A" w:rsidP="004A3F8A">
      <w:pPr>
        <w:pStyle w:val="Heading4"/>
        <w:rPr>
          <w:rFonts w:eastAsia="Times New Roman"/>
          <w:lang w:val="en-IE" w:eastAsia="en-GB"/>
        </w:rPr>
      </w:pPr>
      <w:r w:rsidRPr="004A3F8A">
        <w:rPr>
          <w:rFonts w:eastAsia="Times New Roman"/>
          <w:lang w:val="en-IE" w:eastAsia="en-GB"/>
        </w:rPr>
        <w:t>Key Environment Variables</w:t>
      </w:r>
    </w:p>
    <w:p w14:paraId="078143DE" w14:textId="77777777" w:rsidR="004A3F8A" w:rsidRPr="004A3F8A" w:rsidRDefault="004A3F8A" w:rsidP="004A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proofErr w:type="spellStart"/>
      <w:r w:rsidRPr="004A3F8A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CORE_CONF_fs_defaultFS</w:t>
      </w:r>
      <w:proofErr w:type="spellEnd"/>
      <w:r w:rsidRPr="004A3F8A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=hdfs://namenode:9000</w:t>
      </w:r>
    </w:p>
    <w:p w14:paraId="05155A11" w14:textId="7DDD5BF6" w:rsidR="004A3F8A" w:rsidRPr="004A3F8A" w:rsidRDefault="004A3F8A" w:rsidP="004A3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Defines the filesystem for all nodes.</w:t>
      </w:r>
    </w:p>
    <w:p w14:paraId="1F2CFD6B" w14:textId="77777777" w:rsidR="004A3F8A" w:rsidRPr="004A3F8A" w:rsidRDefault="004A3F8A" w:rsidP="004A3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Ensures every container (</w:t>
      </w:r>
      <w:proofErr w:type="spellStart"/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NameNode</w:t>
      </w:r>
      <w:proofErr w:type="spellEnd"/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 xml:space="preserve">, </w:t>
      </w:r>
      <w:proofErr w:type="spellStart"/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DataNodes</w:t>
      </w:r>
      <w:proofErr w:type="spellEnd"/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 xml:space="preserve">, </w:t>
      </w:r>
      <w:proofErr w:type="spellStart"/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ResourceManager</w:t>
      </w:r>
      <w:proofErr w:type="spellEnd"/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 xml:space="preserve">, </w:t>
      </w:r>
      <w:proofErr w:type="spellStart"/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NodeManager</w:t>
      </w:r>
      <w:proofErr w:type="spellEnd"/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) connects to the same HDFS master.</w:t>
      </w:r>
    </w:p>
    <w:p w14:paraId="1C02B10A" w14:textId="77777777" w:rsidR="004A3F8A" w:rsidRPr="004A3F8A" w:rsidRDefault="004A3F8A" w:rsidP="004A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proofErr w:type="spellStart"/>
      <w:r w:rsidRPr="004A3F8A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HDFS_CONF_dfs_replication</w:t>
      </w:r>
      <w:proofErr w:type="spellEnd"/>
      <w:r w:rsidRPr="004A3F8A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=2</w:t>
      </w:r>
    </w:p>
    <w:p w14:paraId="2E4E84D5" w14:textId="77777777" w:rsidR="004A3F8A" w:rsidRPr="004A3F8A" w:rsidRDefault="004A3F8A" w:rsidP="004A3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Sets HDFS replication factor to 2.</w:t>
      </w:r>
    </w:p>
    <w:p w14:paraId="154A9BB3" w14:textId="77777777" w:rsidR="004A3F8A" w:rsidRPr="004A3F8A" w:rsidRDefault="004A3F8A" w:rsidP="004A3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Guarantees DataNode1 and DataNode2 both store copies of each block.</w:t>
      </w:r>
    </w:p>
    <w:p w14:paraId="6A43DDF8" w14:textId="77777777" w:rsidR="004A3F8A" w:rsidRPr="004A3F8A" w:rsidRDefault="004A3F8A" w:rsidP="004A3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proofErr w:type="spellStart"/>
      <w:r w:rsidRPr="004A3F8A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HDFS_CONF_dfs_permissions_enabled</w:t>
      </w:r>
      <w:proofErr w:type="spellEnd"/>
      <w:r w:rsidRPr="004A3F8A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=false</w:t>
      </w:r>
    </w:p>
    <w:p w14:paraId="48A758EC" w14:textId="77777777" w:rsidR="004A3F8A" w:rsidRPr="004A3F8A" w:rsidRDefault="004A3F8A" w:rsidP="004A3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Disables HDFS permissions.</w:t>
      </w:r>
    </w:p>
    <w:p w14:paraId="570B29CE" w14:textId="77777777" w:rsidR="004A3F8A" w:rsidRPr="004A3F8A" w:rsidRDefault="004A3F8A" w:rsidP="004A3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Allows root (and any user) full access without needing to create Hadoop users.</w:t>
      </w:r>
    </w:p>
    <w:p w14:paraId="624F9608" w14:textId="77777777" w:rsidR="004A3F8A" w:rsidRDefault="004A3F8A" w:rsidP="004A3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Prevents permission errors during data ingestion and MapReduce jobs.</w:t>
      </w:r>
    </w:p>
    <w:p w14:paraId="641C7753" w14:textId="4FA0958C" w:rsidR="00D81130" w:rsidRPr="00D81130" w:rsidRDefault="00D81130" w:rsidP="00D8113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</w:pPr>
      <w:proofErr w:type="spellStart"/>
      <w:r w:rsidRPr="00D81130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HDFS_CONF_dfs_replication</w:t>
      </w:r>
      <w:proofErr w:type="spellEnd"/>
      <w:r w:rsidRPr="00D81130">
        <w:rPr>
          <w:rFonts w:ascii="Courier New" w:eastAsia="Times New Roman" w:hAnsi="Courier New" w:cs="Courier New"/>
          <w:color w:val="auto"/>
          <w:sz w:val="20"/>
          <w:szCs w:val="20"/>
          <w:lang w:val="en-IE" w:eastAsia="en-GB"/>
        </w:rPr>
        <w:t>=2</w:t>
      </w:r>
    </w:p>
    <w:p w14:paraId="3B0AF9AC" w14:textId="021A0A1F" w:rsidR="00D81130" w:rsidRDefault="00D81130" w:rsidP="00D8113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>
        <w:rPr>
          <w:rFonts w:ascii="Times New Roman" w:eastAsia="Times New Roman" w:hAnsi="Times New Roman" w:cs="Times New Roman"/>
          <w:color w:val="auto"/>
          <w:lang w:val="en-IE" w:eastAsia="en-GB"/>
        </w:rPr>
        <w:t>The replication factor is set to 2</w:t>
      </w:r>
      <w:r w:rsidR="008044B0">
        <w:rPr>
          <w:rFonts w:ascii="Times New Roman" w:eastAsia="Times New Roman" w:hAnsi="Times New Roman" w:cs="Times New Roman"/>
          <w:color w:val="auto"/>
          <w:lang w:val="en-IE" w:eastAsia="en-GB"/>
        </w:rPr>
        <w:t xml:space="preserve">. This means that each block of data will have 2 copies across the </w:t>
      </w:r>
      <w:proofErr w:type="spellStart"/>
      <w:r w:rsidR="008044B0">
        <w:rPr>
          <w:rFonts w:ascii="Times New Roman" w:eastAsia="Times New Roman" w:hAnsi="Times New Roman" w:cs="Times New Roman"/>
          <w:color w:val="auto"/>
          <w:lang w:val="en-IE" w:eastAsia="en-GB"/>
        </w:rPr>
        <w:t>DataNodes</w:t>
      </w:r>
      <w:proofErr w:type="spellEnd"/>
      <w:r w:rsidR="008044B0">
        <w:rPr>
          <w:rFonts w:ascii="Times New Roman" w:eastAsia="Times New Roman" w:hAnsi="Times New Roman" w:cs="Times New Roman"/>
          <w:color w:val="auto"/>
          <w:lang w:val="en-IE" w:eastAsia="en-GB"/>
        </w:rPr>
        <w:t>.</w:t>
      </w:r>
    </w:p>
    <w:p w14:paraId="5B3A00BC" w14:textId="1EEB1C59" w:rsidR="008044B0" w:rsidRPr="00D81130" w:rsidRDefault="008044B0" w:rsidP="00D8113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>
        <w:t xml:space="preserve">Replication is for fault tolerance. If one </w:t>
      </w:r>
      <w:proofErr w:type="spellStart"/>
      <w:r>
        <w:t>DataNode</w:t>
      </w:r>
      <w:proofErr w:type="spellEnd"/>
      <w:r>
        <w:t xml:space="preserve"> fails, the second copy keeps the data available.</w:t>
      </w:r>
    </w:p>
    <w:p w14:paraId="223B94B6" w14:textId="77777777" w:rsidR="004A3F8A" w:rsidRPr="004A3F8A" w:rsidRDefault="004A3F8A" w:rsidP="004A3F8A">
      <w:pPr>
        <w:pStyle w:val="Heading4"/>
        <w:rPr>
          <w:rFonts w:eastAsia="Times New Roman"/>
          <w:lang w:val="en-IE" w:eastAsia="en-GB"/>
        </w:rPr>
      </w:pPr>
      <w:r w:rsidRPr="004A3F8A">
        <w:rPr>
          <w:rFonts w:eastAsia="Times New Roman"/>
          <w:lang w:val="en-IE" w:eastAsia="en-GB"/>
        </w:rPr>
        <w:t>Purpose of Using a Shared Environment File</w:t>
      </w:r>
    </w:p>
    <w:p w14:paraId="62C4E1DB" w14:textId="77777777" w:rsidR="004A3F8A" w:rsidRPr="004A3F8A" w:rsidRDefault="004A3F8A" w:rsidP="004A3F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Ensures consistent configuration across all five containers</w:t>
      </w:r>
    </w:p>
    <w:p w14:paraId="0BCED44D" w14:textId="77777777" w:rsidR="004A3F8A" w:rsidRPr="004A3F8A" w:rsidRDefault="004A3F8A" w:rsidP="004A3F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IE" w:eastAsia="en-GB"/>
        </w:rPr>
      </w:pPr>
      <w:r w:rsidRPr="004A3F8A">
        <w:rPr>
          <w:rFonts w:ascii="Times New Roman" w:eastAsia="Times New Roman" w:hAnsi="Times New Roman" w:cs="Times New Roman"/>
          <w:color w:val="auto"/>
          <w:lang w:val="en-IE" w:eastAsia="en-GB"/>
        </w:rPr>
        <w:t>Allows Hadoop XML configs to be set automatically through environment variables, avoiding manual editing</w:t>
      </w:r>
    </w:p>
    <w:p w14:paraId="529B8822" w14:textId="77777777" w:rsidR="004A3F8A" w:rsidRPr="004A3F8A" w:rsidRDefault="004A3F8A" w:rsidP="004A3F8A">
      <w:pPr>
        <w:rPr>
          <w:lang w:eastAsia="en-GB"/>
        </w:rPr>
      </w:pPr>
    </w:p>
    <w:p w14:paraId="3726F31F" w14:textId="59532681" w:rsidR="00B62F4E" w:rsidRDefault="00B62F4E" w:rsidP="00B62F4E">
      <w:pPr>
        <w:pStyle w:val="Heading3"/>
        <w:rPr>
          <w:lang w:eastAsia="en-GB"/>
        </w:rPr>
      </w:pPr>
      <w:r>
        <w:rPr>
          <w:lang w:eastAsia="en-GB"/>
        </w:rPr>
        <w:t>Node Startup</w:t>
      </w:r>
    </w:p>
    <w:p w14:paraId="1B038293" w14:textId="56FA2892" w:rsidR="002865A7" w:rsidRDefault="002865A7" w:rsidP="0028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Start up the cluster:</w:t>
      </w:r>
    </w:p>
    <w:p w14:paraId="4C0C71D7" w14:textId="77777777" w:rsidR="002865A7" w:rsidRPr="002865A7" w:rsidRDefault="002865A7" w:rsidP="00286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GB"/>
        </w:rPr>
      </w:pPr>
    </w:p>
    <w:p w14:paraId="37FC03F5" w14:textId="5A309868" w:rsidR="00DC4657" w:rsidRDefault="00B62F4E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docker compose up -d</w:t>
      </w:r>
    </w:p>
    <w:p w14:paraId="437B101B" w14:textId="77777777" w:rsidR="002865A7" w:rsidRDefault="002865A7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6CDC8F6" w14:textId="3991A8AD" w:rsidR="002865A7" w:rsidRDefault="002865A7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GB"/>
        </w:rPr>
      </w:pPr>
      <w:r w:rsidRPr="002865A7">
        <w:rPr>
          <w:rFonts w:eastAsia="Times New Roman" w:cstheme="minorHAnsi"/>
          <w:lang w:eastAsia="en-GB"/>
        </w:rPr>
        <w:t>check all 5 nodes are up and healthy:</w:t>
      </w:r>
    </w:p>
    <w:p w14:paraId="2025A183" w14:textId="77777777" w:rsidR="002865A7" w:rsidRPr="002865A7" w:rsidRDefault="002865A7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GB"/>
        </w:rPr>
      </w:pPr>
    </w:p>
    <w:p w14:paraId="564791BD" w14:textId="12AEF0CE" w:rsidR="00DC4657" w:rsidRDefault="002865A7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865A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docker </w:t>
      </w:r>
      <w:proofErr w:type="spellStart"/>
      <w:r w:rsidRPr="002865A7">
        <w:rPr>
          <w:rFonts w:ascii="Courier New" w:eastAsia="Times New Roman" w:hAnsi="Courier New" w:cs="Courier New"/>
          <w:sz w:val="20"/>
          <w:szCs w:val="20"/>
          <w:lang w:eastAsia="en-GB"/>
        </w:rPr>
        <w:t>ps</w:t>
      </w:r>
      <w:proofErr w:type="spellEnd"/>
    </w:p>
    <w:p w14:paraId="7BC796A2" w14:textId="77777777" w:rsidR="0009492B" w:rsidRDefault="0009492B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4797127" w14:textId="027D8BC8" w:rsidR="00DC4657" w:rsidRDefault="00DC4657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Check that the </w:t>
      </w:r>
      <w:proofErr w:type="spellStart"/>
      <w:r>
        <w:t>NameNode</w:t>
      </w:r>
      <w:proofErr w:type="spellEnd"/>
      <w:r>
        <w:t xml:space="preserve"> UI (9870) and </w:t>
      </w:r>
      <w:proofErr w:type="spellStart"/>
      <w:r>
        <w:t>ResourceManager</w:t>
      </w:r>
      <w:proofErr w:type="spellEnd"/>
      <w:r>
        <w:t xml:space="preserve"> UI (8088) both show healthy services:</w:t>
      </w:r>
    </w:p>
    <w:p w14:paraId="21BAEEF1" w14:textId="77777777" w:rsidR="00DC4657" w:rsidRDefault="00DC4657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73D3585" w14:textId="77777777" w:rsidR="00DC4657" w:rsidRPr="00DC4657" w:rsidRDefault="00DC4657" w:rsidP="00DC4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4657">
        <w:rPr>
          <w:rFonts w:ascii="Courier New" w:hAnsi="Courier New" w:cs="Courier New"/>
          <w:sz w:val="20"/>
          <w:szCs w:val="20"/>
        </w:rPr>
        <w:t>http://localhost:9870</w:t>
      </w:r>
    </w:p>
    <w:p w14:paraId="2A8C77C9" w14:textId="623B191D" w:rsidR="00DC4657" w:rsidRPr="00DC4657" w:rsidRDefault="00DC4657" w:rsidP="00DC4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C4657">
        <w:rPr>
          <w:rFonts w:ascii="Courier New" w:hAnsi="Courier New" w:cs="Courier New"/>
          <w:sz w:val="20"/>
          <w:szCs w:val="20"/>
        </w:rPr>
        <w:t>http://localhost:8088</w:t>
      </w:r>
    </w:p>
    <w:p w14:paraId="371F8D6A" w14:textId="77777777" w:rsidR="00DC4657" w:rsidRPr="00DC4657" w:rsidRDefault="00DC4657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59624CF" w14:textId="23858391" w:rsidR="0009492B" w:rsidRDefault="0009492B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show both </w:t>
      </w:r>
      <w:proofErr w:type="spellStart"/>
      <w:r>
        <w:t>DataNodes</w:t>
      </w:r>
      <w:proofErr w:type="spellEnd"/>
      <w:r>
        <w:t>, capacity, and replication status:</w:t>
      </w:r>
    </w:p>
    <w:p w14:paraId="7AF50D11" w14:textId="77777777" w:rsidR="0009492B" w:rsidRDefault="0009492B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916DF55" w14:textId="6D8289AE" w:rsidR="00DC4657" w:rsidRPr="00C36FE8" w:rsidRDefault="0009492B" w:rsidP="00B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9492B">
        <w:rPr>
          <w:rFonts w:ascii="Courier New" w:eastAsia="Times New Roman" w:hAnsi="Courier New" w:cs="Courier New"/>
          <w:sz w:val="20"/>
          <w:szCs w:val="20"/>
          <w:lang w:eastAsia="en-GB"/>
        </w:rPr>
        <w:t>hdfs</w:t>
      </w:r>
      <w:proofErr w:type="spellEnd"/>
      <w:r w:rsidRPr="0009492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09492B">
        <w:rPr>
          <w:rFonts w:ascii="Courier New" w:eastAsia="Times New Roman" w:hAnsi="Courier New" w:cs="Courier New"/>
          <w:sz w:val="20"/>
          <w:szCs w:val="20"/>
          <w:lang w:eastAsia="en-GB"/>
        </w:rPr>
        <w:t>dfsadmin</w:t>
      </w:r>
      <w:proofErr w:type="spellEnd"/>
      <w:r w:rsidRPr="0009492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-report</w:t>
      </w:r>
    </w:p>
    <w:p w14:paraId="29A21D8F" w14:textId="288573A6" w:rsidR="004A3F8A" w:rsidRDefault="004A3F8A" w:rsidP="004A3F8A">
      <w:pPr>
        <w:pStyle w:val="Heading2"/>
      </w:pPr>
      <w:r>
        <w:t xml:space="preserve">Phase 2: </w:t>
      </w:r>
      <w:r w:rsidR="005F414C">
        <w:t>HDFS Interactions</w:t>
      </w:r>
    </w:p>
    <w:p w14:paraId="04A79953" w14:textId="14B52FD2" w:rsidR="005F414C" w:rsidRDefault="005F414C" w:rsidP="005F414C">
      <w:pPr>
        <w:pStyle w:val="Heading3"/>
        <w:rPr>
          <w:lang w:eastAsia="en-GB"/>
        </w:rPr>
      </w:pPr>
      <w:r>
        <w:rPr>
          <w:lang w:eastAsia="en-GB"/>
        </w:rPr>
        <w:t>Verification</w:t>
      </w:r>
    </w:p>
    <w:p w14:paraId="4A5AB0D5" w14:textId="1EBDFCC9" w:rsidR="005F414C" w:rsidRDefault="005F414C" w:rsidP="005F414C">
      <w:pPr>
        <w:rPr>
          <w:lang w:eastAsia="en-GB"/>
        </w:rPr>
      </w:pPr>
      <w:r>
        <w:rPr>
          <w:lang w:eastAsia="en-GB"/>
        </w:rPr>
        <w:t xml:space="preserve">On the mac terminal access the </w:t>
      </w:r>
      <w:proofErr w:type="spellStart"/>
      <w:r>
        <w:rPr>
          <w:lang w:eastAsia="en-GB"/>
        </w:rPr>
        <w:t>NameNode</w:t>
      </w:r>
      <w:proofErr w:type="spellEnd"/>
      <w:r>
        <w:rPr>
          <w:lang w:eastAsia="en-GB"/>
        </w:rPr>
        <w:t xml:space="preserve"> with:</w:t>
      </w:r>
    </w:p>
    <w:p w14:paraId="12EEA422" w14:textId="5E5417E2" w:rsidR="005F414C" w:rsidRDefault="005F414C" w:rsidP="005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docker exec -it </w:t>
      </w: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namenode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bash</w:t>
      </w:r>
    </w:p>
    <w:p w14:paraId="3B009A72" w14:textId="77777777" w:rsidR="005F414C" w:rsidRDefault="005F414C" w:rsidP="005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11258FF" w14:textId="77777777" w:rsidR="005F414C" w:rsidRDefault="005F414C" w:rsidP="005F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Verify HDFS directories:</w:t>
      </w:r>
    </w:p>
    <w:p w14:paraId="392ABFE2" w14:textId="77777777" w:rsidR="005F414C" w:rsidRDefault="005F414C" w:rsidP="005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hdfs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dfs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-ls /</w:t>
      </w:r>
    </w:p>
    <w:p w14:paraId="6B9128DD" w14:textId="77777777" w:rsidR="005F414C" w:rsidRDefault="005F414C" w:rsidP="005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9FECFB1" w14:textId="5AFFE330" w:rsidR="005F414C" w:rsidRDefault="005F414C" w:rsidP="005F414C">
      <w:pPr>
        <w:pStyle w:val="Heading3"/>
        <w:rPr>
          <w:lang w:eastAsia="en-GB"/>
        </w:rPr>
      </w:pPr>
      <w:r>
        <w:rPr>
          <w:lang w:eastAsia="en-GB"/>
        </w:rPr>
        <w:t>Upload a CSV</w:t>
      </w:r>
    </w:p>
    <w:p w14:paraId="0FE59EF9" w14:textId="22817E27" w:rsidR="005F414C" w:rsidRPr="00C36FE8" w:rsidRDefault="005F414C" w:rsidP="005F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 xml:space="preserve">CSV placed in local </w:t>
      </w: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data/</w:t>
      </w:r>
      <w:r w:rsidRPr="00C36FE8">
        <w:rPr>
          <w:rFonts w:ascii="Times New Roman" w:eastAsia="Times New Roman" w:hAnsi="Times New Roman" w:cs="Times New Roman"/>
          <w:lang w:eastAsia="en-GB"/>
        </w:rPr>
        <w:t xml:space="preserve"> folder appears inside the container as </w:t>
      </w: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/data/mydata.csv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 xml:space="preserve">In this case a csv file was created from </w:t>
      </w:r>
      <w:proofErr w:type="gramStart"/>
      <w:r>
        <w:rPr>
          <w:rFonts w:ascii="Times New Roman" w:eastAsia="Times New Roman" w:hAnsi="Times New Roman" w:cs="Times New Roman"/>
          <w:lang w:eastAsia="en-GB"/>
        </w:rPr>
        <w:t>scratch</w:t>
      </w:r>
      <w:proofErr w:type="gramEnd"/>
      <w:r>
        <w:rPr>
          <w:rFonts w:ascii="Times New Roman" w:eastAsia="Times New Roman" w:hAnsi="Times New Roman" w:cs="Times New Roman"/>
          <w:lang w:eastAsia="en-GB"/>
        </w:rPr>
        <w:t xml:space="preserve"> but any csv file can be uploaded.</w:t>
      </w:r>
    </w:p>
    <w:p w14:paraId="77107300" w14:textId="77777777" w:rsidR="005F414C" w:rsidRPr="00C36FE8" w:rsidRDefault="005F414C" w:rsidP="005F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Upload to HDFS:</w:t>
      </w:r>
    </w:p>
    <w:p w14:paraId="4D18AEDA" w14:textId="77777777" w:rsidR="005F414C" w:rsidRPr="00C36FE8" w:rsidRDefault="005F414C" w:rsidP="005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hdfs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dfs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</w:t>
      </w: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mkdir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/input</w:t>
      </w:r>
    </w:p>
    <w:p w14:paraId="46F8B198" w14:textId="77777777" w:rsidR="005F414C" w:rsidRPr="00C36FE8" w:rsidRDefault="005F414C" w:rsidP="005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hdfs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dfs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-put /data/mydata.csv /input</w:t>
      </w:r>
    </w:p>
    <w:p w14:paraId="4DC1EA3C" w14:textId="77777777" w:rsidR="005F414C" w:rsidRPr="00C36FE8" w:rsidRDefault="005F414C" w:rsidP="005F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Check:</w:t>
      </w:r>
    </w:p>
    <w:p w14:paraId="5DF97A60" w14:textId="46D8A052" w:rsidR="009563CB" w:rsidRPr="009563CB" w:rsidRDefault="005F414C" w:rsidP="009563CB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9563CB">
        <w:rPr>
          <w:rFonts w:ascii="Courier New" w:eastAsia="Times New Roman" w:hAnsi="Courier New" w:cs="Courier New"/>
          <w:sz w:val="20"/>
          <w:szCs w:val="20"/>
          <w:lang w:eastAsia="en-GB"/>
        </w:rPr>
        <w:t>hdfs</w:t>
      </w:r>
      <w:proofErr w:type="spellEnd"/>
      <w:r w:rsidRPr="009563C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9563CB">
        <w:rPr>
          <w:rFonts w:ascii="Courier New" w:eastAsia="Times New Roman" w:hAnsi="Courier New" w:cs="Courier New"/>
          <w:sz w:val="20"/>
          <w:szCs w:val="20"/>
          <w:lang w:eastAsia="en-GB"/>
        </w:rPr>
        <w:t>dfs</w:t>
      </w:r>
      <w:proofErr w:type="spellEnd"/>
      <w:r w:rsidRPr="009563C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-ls /input</w:t>
      </w:r>
    </w:p>
    <w:p w14:paraId="1F65E9DE" w14:textId="77777777" w:rsidR="009563CB" w:rsidRDefault="009563CB" w:rsidP="005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99C961E" w14:textId="713B17BE" w:rsidR="009563CB" w:rsidRPr="009563CB" w:rsidRDefault="00DD7ECD" w:rsidP="00DD7ECD">
      <w:pPr>
        <w:pStyle w:val="ListParagraph"/>
        <w:numPr>
          <w:ilvl w:val="0"/>
          <w:numId w:val="18"/>
        </w:numPr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D7ECD">
        <w:rPr>
          <w:rFonts w:ascii="Courier New" w:eastAsia="Times New Roman" w:hAnsi="Courier New" w:cs="Courier New"/>
          <w:sz w:val="20"/>
          <w:szCs w:val="20"/>
          <w:lang w:eastAsia="en-GB"/>
        </w:rPr>
        <w:t>ps</w:t>
      </w:r>
      <w:proofErr w:type="spellEnd"/>
      <w:r w:rsidRPr="00DD7EC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aux | grep -E "</w:t>
      </w:r>
      <w:proofErr w:type="spellStart"/>
      <w:r w:rsidRPr="00DD7ECD">
        <w:rPr>
          <w:rFonts w:ascii="Courier New" w:eastAsia="Times New Roman" w:hAnsi="Courier New" w:cs="Courier New"/>
          <w:sz w:val="20"/>
          <w:szCs w:val="20"/>
          <w:lang w:eastAsia="en-GB"/>
        </w:rPr>
        <w:t>NameNode|DataNode|ResourceManager|NodeManager</w:t>
      </w:r>
      <w:proofErr w:type="spellEnd"/>
      <w:r w:rsidRPr="00DD7ECD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14:paraId="55C38A46" w14:textId="29EC3703" w:rsidR="009563CB" w:rsidRPr="009563CB" w:rsidRDefault="009563CB" w:rsidP="009563CB">
      <w:pPr>
        <w:pStyle w:val="ListParagraph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the above command is used to check if the services are running</w:t>
      </w:r>
    </w:p>
    <w:p w14:paraId="02519C4B" w14:textId="77777777" w:rsidR="005F414C" w:rsidRPr="005F414C" w:rsidRDefault="005F414C" w:rsidP="005F414C">
      <w:pPr>
        <w:rPr>
          <w:lang w:eastAsia="en-GB"/>
        </w:rPr>
      </w:pPr>
    </w:p>
    <w:p w14:paraId="482E79AD" w14:textId="77777777" w:rsidR="005F414C" w:rsidRPr="00C36FE8" w:rsidRDefault="005F414C" w:rsidP="005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5F85446" w14:textId="292C25E3" w:rsidR="005F414C" w:rsidRDefault="005F414C" w:rsidP="005F414C">
      <w:pPr>
        <w:pStyle w:val="Heading2"/>
      </w:pPr>
      <w:r>
        <w:t xml:space="preserve">Phase </w:t>
      </w:r>
      <w:r w:rsidR="00A447B5">
        <w:t>3</w:t>
      </w:r>
      <w:r>
        <w:t xml:space="preserve">: </w:t>
      </w:r>
      <w:r w:rsidR="009563CB">
        <w:t>Functionality Showcase</w:t>
      </w:r>
    </w:p>
    <w:p w14:paraId="2D787167" w14:textId="17551EDE" w:rsidR="009563CB" w:rsidRDefault="009563CB" w:rsidP="009563CB">
      <w:r>
        <w:t>To show the functionality of the cluster a map reduce word count job was run on the uploaded csv</w:t>
      </w:r>
    </w:p>
    <w:p w14:paraId="2B5DEE6E" w14:textId="199B02CB" w:rsidR="009563CB" w:rsidRDefault="009563CB" w:rsidP="009563CB">
      <w:pPr>
        <w:pStyle w:val="Heading3"/>
        <w:rPr>
          <w:rFonts w:eastAsia="Times New Roman"/>
          <w:lang w:eastAsia="en-GB"/>
        </w:rPr>
      </w:pPr>
      <w:proofErr w:type="spellStart"/>
      <w:r w:rsidRPr="00C36FE8">
        <w:rPr>
          <w:rFonts w:eastAsia="Times New Roman"/>
          <w:lang w:eastAsia="en-GB"/>
        </w:rPr>
        <w:t>WordCount</w:t>
      </w:r>
      <w:proofErr w:type="spellEnd"/>
      <w:r w:rsidRPr="00C36FE8">
        <w:rPr>
          <w:rFonts w:eastAsia="Times New Roman"/>
          <w:lang w:eastAsia="en-GB"/>
        </w:rPr>
        <w:t xml:space="preserve"> Execution</w:t>
      </w:r>
    </w:p>
    <w:p w14:paraId="3C1F8056" w14:textId="77777777" w:rsidR="009563CB" w:rsidRDefault="009563CB" w:rsidP="009563CB">
      <w:pPr>
        <w:rPr>
          <w:lang w:eastAsia="en-GB"/>
        </w:rPr>
      </w:pPr>
      <w:proofErr w:type="gramStart"/>
      <w:r>
        <w:rPr>
          <w:lang w:eastAsia="en-GB"/>
        </w:rPr>
        <w:t>First</w:t>
      </w:r>
      <w:proofErr w:type="gramEnd"/>
      <w:r>
        <w:rPr>
          <w:lang w:eastAsia="en-GB"/>
        </w:rPr>
        <w:t xml:space="preserve"> we clean all existing outputs </w:t>
      </w:r>
    </w:p>
    <w:p w14:paraId="26F284DB" w14:textId="67E7A12F" w:rsidR="009563CB" w:rsidRDefault="009563CB" w:rsidP="009563CB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hdfs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dfs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-rm -r -f /output</w:t>
      </w:r>
    </w:p>
    <w:p w14:paraId="3CAC8EBC" w14:textId="658BE30D" w:rsidR="002B5EB1" w:rsidRDefault="002B5EB1" w:rsidP="009563CB">
      <w:pPr>
        <w:rPr>
          <w:lang w:eastAsia="en-GB"/>
        </w:rPr>
      </w:pPr>
      <w:r>
        <w:rPr>
          <w:lang w:eastAsia="en-GB"/>
        </w:rPr>
        <w:t>if we are in safe mode remove safe mode and try again</w:t>
      </w:r>
      <w:r w:rsidR="005A4004">
        <w:rPr>
          <w:lang w:eastAsia="en-GB"/>
        </w:rPr>
        <w:t>. First, we check</w:t>
      </w:r>
    </w:p>
    <w:p w14:paraId="7ABA48EF" w14:textId="29F97E55" w:rsidR="005A4004" w:rsidRDefault="005A4004" w:rsidP="009563CB">
      <w:pPr>
        <w:rPr>
          <w:rFonts w:ascii="Courier New" w:hAnsi="Courier New" w:cs="Courier New"/>
          <w:sz w:val="20"/>
          <w:szCs w:val="20"/>
          <w:lang w:eastAsia="en-GB"/>
        </w:rPr>
      </w:pPr>
      <w:proofErr w:type="spellStart"/>
      <w:r w:rsidRPr="005A4004">
        <w:rPr>
          <w:rFonts w:ascii="Courier New" w:hAnsi="Courier New" w:cs="Courier New"/>
          <w:sz w:val="20"/>
          <w:szCs w:val="20"/>
          <w:lang w:eastAsia="en-GB"/>
        </w:rPr>
        <w:t>hdfs</w:t>
      </w:r>
      <w:proofErr w:type="spellEnd"/>
      <w:r w:rsidRPr="005A4004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5A4004">
        <w:rPr>
          <w:rFonts w:ascii="Courier New" w:hAnsi="Courier New" w:cs="Courier New"/>
          <w:sz w:val="20"/>
          <w:szCs w:val="20"/>
          <w:lang w:eastAsia="en-GB"/>
        </w:rPr>
        <w:t>dfsadmin</w:t>
      </w:r>
      <w:proofErr w:type="spellEnd"/>
      <w:r w:rsidRPr="005A4004">
        <w:rPr>
          <w:rFonts w:ascii="Courier New" w:hAnsi="Courier New" w:cs="Courier New"/>
          <w:sz w:val="20"/>
          <w:szCs w:val="20"/>
          <w:lang w:eastAsia="en-GB"/>
        </w:rPr>
        <w:t xml:space="preserve"> -</w:t>
      </w:r>
      <w:proofErr w:type="spellStart"/>
      <w:r w:rsidRPr="005A4004">
        <w:rPr>
          <w:rFonts w:ascii="Courier New" w:hAnsi="Courier New" w:cs="Courier New"/>
          <w:sz w:val="20"/>
          <w:szCs w:val="20"/>
          <w:lang w:eastAsia="en-GB"/>
        </w:rPr>
        <w:t>safemode</w:t>
      </w:r>
      <w:proofErr w:type="spellEnd"/>
      <w:r w:rsidRPr="005A4004">
        <w:rPr>
          <w:rFonts w:ascii="Courier New" w:hAnsi="Courier New" w:cs="Courier New"/>
          <w:sz w:val="20"/>
          <w:szCs w:val="20"/>
          <w:lang w:eastAsia="en-GB"/>
        </w:rPr>
        <w:t xml:space="preserve"> get</w:t>
      </w:r>
    </w:p>
    <w:p w14:paraId="26697ADE" w14:textId="15C0665D" w:rsidR="005A4004" w:rsidRPr="005A4004" w:rsidRDefault="005A4004" w:rsidP="009563CB">
      <w:pPr>
        <w:rPr>
          <w:rFonts w:ascii="Courier New" w:hAnsi="Courier New" w:cs="Courier New"/>
          <w:sz w:val="20"/>
          <w:szCs w:val="20"/>
          <w:lang w:eastAsia="en-GB"/>
        </w:rPr>
      </w:pPr>
      <w:r>
        <w:rPr>
          <w:lang w:eastAsia="en-GB"/>
        </w:rPr>
        <w:t>Then we remove if it is on</w:t>
      </w:r>
    </w:p>
    <w:p w14:paraId="2BAD7651" w14:textId="3E9E4088" w:rsidR="002B5EB1" w:rsidRDefault="002B5EB1" w:rsidP="009563CB">
      <w:pPr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B5EB1">
        <w:rPr>
          <w:rFonts w:ascii="Courier New" w:eastAsia="Times New Roman" w:hAnsi="Courier New" w:cs="Courier New"/>
          <w:sz w:val="20"/>
          <w:szCs w:val="20"/>
          <w:lang w:eastAsia="en-GB"/>
        </w:rPr>
        <w:t>hdfs</w:t>
      </w:r>
      <w:proofErr w:type="spellEnd"/>
      <w:r w:rsidRPr="002B5EB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5EB1">
        <w:rPr>
          <w:rFonts w:ascii="Courier New" w:eastAsia="Times New Roman" w:hAnsi="Courier New" w:cs="Courier New"/>
          <w:sz w:val="20"/>
          <w:szCs w:val="20"/>
          <w:lang w:eastAsia="en-GB"/>
        </w:rPr>
        <w:t>dfsadmin</w:t>
      </w:r>
      <w:proofErr w:type="spellEnd"/>
      <w:r w:rsidRPr="002B5EB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</w:t>
      </w:r>
      <w:proofErr w:type="spellStart"/>
      <w:r w:rsidRPr="002B5EB1">
        <w:rPr>
          <w:rFonts w:ascii="Courier New" w:eastAsia="Times New Roman" w:hAnsi="Courier New" w:cs="Courier New"/>
          <w:sz w:val="20"/>
          <w:szCs w:val="20"/>
          <w:lang w:eastAsia="en-GB"/>
        </w:rPr>
        <w:t>safemode</w:t>
      </w:r>
      <w:proofErr w:type="spellEnd"/>
      <w:r w:rsidRPr="002B5EB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leave</w:t>
      </w:r>
    </w:p>
    <w:p w14:paraId="39041F36" w14:textId="5415059F" w:rsidR="009563CB" w:rsidRPr="00C36FE8" w:rsidRDefault="009563CB" w:rsidP="009563CB">
      <w:pPr>
        <w:rPr>
          <w:lang w:eastAsia="en-GB"/>
        </w:rPr>
      </w:pPr>
      <w:r>
        <w:rPr>
          <w:lang w:eastAsia="en-GB"/>
        </w:rPr>
        <w:t>Then we run the word count</w:t>
      </w:r>
    </w:p>
    <w:p w14:paraId="69BC3EDD" w14:textId="17E0B06A" w:rsidR="009563CB" w:rsidRPr="00C36FE8" w:rsidRDefault="009563CB" w:rsidP="0095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hadoop</w:t>
      </w:r>
      <w:proofErr w:type="spellEnd"/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jar $HADOOP_HOME/share/hadoop/mapreduce/hadoop-mapreduce-examples-*.jar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wordcount /input/mydata.csv /output</w:t>
      </w:r>
    </w:p>
    <w:p w14:paraId="75C48637" w14:textId="77777777" w:rsidR="009563CB" w:rsidRPr="00C36FE8" w:rsidRDefault="009563CB" w:rsidP="0095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This triggers:</w:t>
      </w:r>
    </w:p>
    <w:p w14:paraId="0F5DD555" w14:textId="77777777" w:rsidR="009563CB" w:rsidRPr="00C36FE8" w:rsidRDefault="009563CB" w:rsidP="00956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ResourceManager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→ job submission</w:t>
      </w:r>
    </w:p>
    <w:p w14:paraId="1DCDE031" w14:textId="77777777" w:rsidR="009563CB" w:rsidRPr="00C36FE8" w:rsidRDefault="009563CB" w:rsidP="00956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NodeManager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→ execution</w:t>
      </w:r>
    </w:p>
    <w:p w14:paraId="7E1E881F" w14:textId="77777777" w:rsidR="009563CB" w:rsidRPr="00C36FE8" w:rsidRDefault="009563CB" w:rsidP="00956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DataNodes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→ block reads</w:t>
      </w:r>
    </w:p>
    <w:p w14:paraId="031F7DF6" w14:textId="53E0B5D9" w:rsidR="009563CB" w:rsidRDefault="009563CB" w:rsidP="00956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Results written back into HDFS</w:t>
      </w:r>
    </w:p>
    <w:p w14:paraId="71F6F31E" w14:textId="12DDF3DF" w:rsidR="008900F0" w:rsidRPr="008900F0" w:rsidRDefault="008900F0" w:rsidP="008900F0">
      <w:pPr>
        <w:pStyle w:val="Heading3"/>
        <w:rPr>
          <w:rFonts w:eastAsia="Times New Roman"/>
          <w:lang w:eastAsia="en-GB"/>
        </w:rPr>
      </w:pPr>
      <w:r w:rsidRPr="008900F0">
        <w:rPr>
          <w:rFonts w:eastAsia="Times New Roman"/>
          <w:lang w:eastAsia="en-GB"/>
        </w:rPr>
        <w:t>Viewing Results</w:t>
      </w:r>
    </w:p>
    <w:p w14:paraId="29D9B146" w14:textId="5A7B3E57" w:rsidR="008900F0" w:rsidRPr="008900F0" w:rsidRDefault="008900F0" w:rsidP="008900F0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900F0">
        <w:rPr>
          <w:rFonts w:ascii="Courier New" w:eastAsia="Times New Roman" w:hAnsi="Courier New" w:cs="Courier New"/>
          <w:sz w:val="20"/>
          <w:szCs w:val="20"/>
          <w:lang w:eastAsia="en-GB"/>
        </w:rPr>
        <w:t>hdfs</w:t>
      </w:r>
      <w:proofErr w:type="spellEnd"/>
      <w:r w:rsidRPr="008900F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8900F0">
        <w:rPr>
          <w:rFonts w:ascii="Courier New" w:eastAsia="Times New Roman" w:hAnsi="Courier New" w:cs="Courier New"/>
          <w:sz w:val="20"/>
          <w:szCs w:val="20"/>
          <w:lang w:eastAsia="en-GB"/>
        </w:rPr>
        <w:t>dfs</w:t>
      </w:r>
      <w:proofErr w:type="spellEnd"/>
      <w:r w:rsidRPr="008900F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-cat /output/part-r-00000</w:t>
      </w:r>
    </w:p>
    <w:p w14:paraId="1F728926" w14:textId="77777777" w:rsidR="008900F0" w:rsidRPr="008900F0" w:rsidRDefault="008900F0" w:rsidP="008900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GB"/>
        </w:rPr>
      </w:pPr>
      <w:r w:rsidRPr="008900F0">
        <w:rPr>
          <w:rFonts w:ascii="Times New Roman" w:eastAsia="Times New Roman" w:hAnsi="Times New Roman" w:cs="Times New Roman"/>
          <w:lang w:eastAsia="en-GB"/>
        </w:rPr>
        <w:t>Example output:</w:t>
      </w:r>
    </w:p>
    <w:p w14:paraId="08042B8F" w14:textId="77777777" w:rsidR="008900F0" w:rsidRPr="008900F0" w:rsidRDefault="008900F0" w:rsidP="008900F0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900F0">
        <w:rPr>
          <w:rFonts w:ascii="Courier New" w:eastAsia="Times New Roman" w:hAnsi="Courier New" w:cs="Courier New"/>
          <w:sz w:val="20"/>
          <w:szCs w:val="20"/>
          <w:lang w:eastAsia="en-GB"/>
        </w:rPr>
        <w:t>hello   3</w:t>
      </w:r>
    </w:p>
    <w:p w14:paraId="2307BBA2" w14:textId="77777777" w:rsidR="008900F0" w:rsidRPr="008900F0" w:rsidRDefault="008900F0" w:rsidP="008900F0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8900F0">
        <w:rPr>
          <w:rFonts w:ascii="Courier New" w:eastAsia="Times New Roman" w:hAnsi="Courier New" w:cs="Courier New"/>
          <w:sz w:val="20"/>
          <w:szCs w:val="20"/>
          <w:lang w:eastAsia="en-GB"/>
        </w:rPr>
        <w:t>felipe</w:t>
      </w:r>
      <w:proofErr w:type="spellEnd"/>
      <w:r w:rsidRPr="008900F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1</w:t>
      </w:r>
      <w:proofErr w:type="gramEnd"/>
    </w:p>
    <w:p w14:paraId="7AB5EF8B" w14:textId="77777777" w:rsidR="008900F0" w:rsidRPr="008900F0" w:rsidRDefault="008900F0" w:rsidP="008900F0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900F0">
        <w:rPr>
          <w:rFonts w:ascii="Courier New" w:eastAsia="Times New Roman" w:hAnsi="Courier New" w:cs="Courier New"/>
          <w:sz w:val="20"/>
          <w:szCs w:val="20"/>
          <w:lang w:eastAsia="en-GB"/>
        </w:rPr>
        <w:t>data    2</w:t>
      </w:r>
    </w:p>
    <w:p w14:paraId="30B3A274" w14:textId="77777777" w:rsidR="008900F0" w:rsidRDefault="008900F0" w:rsidP="008900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GB"/>
        </w:rPr>
      </w:pPr>
      <w:r w:rsidRPr="008900F0">
        <w:rPr>
          <w:rFonts w:ascii="Times New Roman" w:eastAsia="Times New Roman" w:hAnsi="Times New Roman" w:cs="Times New Roman"/>
          <w:lang w:eastAsia="en-GB"/>
        </w:rPr>
        <w:t>Job progress and logs appear in YARN UI (port 8088).</w:t>
      </w:r>
    </w:p>
    <w:p w14:paraId="12BA9166" w14:textId="1BBFBABC" w:rsidR="001B5BB5" w:rsidRDefault="001B5BB5" w:rsidP="001B5BB5">
      <w:pPr>
        <w:pStyle w:val="Heading2"/>
      </w:pPr>
      <w:r>
        <w:lastRenderedPageBreak/>
        <w:t xml:space="preserve">Phase </w:t>
      </w:r>
      <w:r w:rsidR="0040776B">
        <w:t>4</w:t>
      </w:r>
      <w:r>
        <w:t>: Cluster Shutdown</w:t>
      </w:r>
    </w:p>
    <w:p w14:paraId="3D1D5EA6" w14:textId="77777777" w:rsidR="001B5BB5" w:rsidRPr="00C36FE8" w:rsidRDefault="001B5BB5" w:rsidP="001B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Stop cluster:</w:t>
      </w:r>
    </w:p>
    <w:p w14:paraId="2AC4EC5C" w14:textId="77777777" w:rsidR="001B5BB5" w:rsidRPr="00C36FE8" w:rsidRDefault="001B5BB5" w:rsidP="001B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docker compose down</w:t>
      </w:r>
    </w:p>
    <w:p w14:paraId="5FAC4808" w14:textId="77777777" w:rsidR="001B5BB5" w:rsidRPr="00C36FE8" w:rsidRDefault="001B5BB5" w:rsidP="001B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Restart later:</w:t>
      </w:r>
    </w:p>
    <w:p w14:paraId="6F54471A" w14:textId="77777777" w:rsidR="001B5BB5" w:rsidRPr="00C36FE8" w:rsidRDefault="001B5BB5" w:rsidP="001B5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6FE8">
        <w:rPr>
          <w:rFonts w:ascii="Courier New" w:eastAsia="Times New Roman" w:hAnsi="Courier New" w:cs="Courier New"/>
          <w:sz w:val="20"/>
          <w:szCs w:val="20"/>
          <w:lang w:eastAsia="en-GB"/>
        </w:rPr>
        <w:t>docker compose up -d</w:t>
      </w:r>
    </w:p>
    <w:p w14:paraId="0F389561" w14:textId="51ED1A46" w:rsidR="001B5BB5" w:rsidRPr="00C36FE8" w:rsidRDefault="001B5BB5" w:rsidP="001B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 xml:space="preserve">Because </w:t>
      </w: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DataNodes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and </w:t>
      </w:r>
      <w:proofErr w:type="spellStart"/>
      <w:r w:rsidRPr="00C36FE8">
        <w:rPr>
          <w:rFonts w:ascii="Times New Roman" w:eastAsia="Times New Roman" w:hAnsi="Times New Roman" w:cs="Times New Roman"/>
          <w:lang w:eastAsia="en-GB"/>
        </w:rPr>
        <w:t>NameNode</w:t>
      </w:r>
      <w:proofErr w:type="spellEnd"/>
      <w:r w:rsidRPr="00C36FE8">
        <w:rPr>
          <w:rFonts w:ascii="Times New Roman" w:eastAsia="Times New Roman" w:hAnsi="Times New Roman" w:cs="Times New Roman"/>
          <w:lang w:eastAsia="en-GB"/>
        </w:rPr>
        <w:t xml:space="preserve"> use Docker volumes, all HDFS data persists after shutdown.</w:t>
      </w:r>
      <w:r>
        <w:rPr>
          <w:rFonts w:ascii="Times New Roman" w:eastAsia="Times New Roman" w:hAnsi="Times New Roman" w:cs="Times New Roman"/>
          <w:lang w:eastAsia="en-GB"/>
        </w:rPr>
        <w:t xml:space="preserve"> YARN nodes don’t need volumes as they do not store data and persistent information</w:t>
      </w:r>
    </w:p>
    <w:p w14:paraId="76602B0F" w14:textId="3F909DE9" w:rsidR="001B5BB5" w:rsidRDefault="001B5BB5" w:rsidP="001B5BB5">
      <w:pPr>
        <w:pStyle w:val="Heading2"/>
      </w:pPr>
      <w:r>
        <w:t>Conclusion</w:t>
      </w:r>
    </w:p>
    <w:p w14:paraId="378F9E59" w14:textId="019AD1AD" w:rsidR="001B5BB5" w:rsidRPr="00C36FE8" w:rsidRDefault="001B5BB5" w:rsidP="001B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A fully operational 5-container Hadoop cluster was successfully deployed using Docker Compose. The design faithfully separates storage (HDFS) from compute (YARN), mirroring real-world distributed systems.</w:t>
      </w:r>
    </w:p>
    <w:p w14:paraId="1BBA7C53" w14:textId="77777777" w:rsidR="001B5BB5" w:rsidRPr="00C36FE8" w:rsidRDefault="001B5BB5" w:rsidP="001B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This environment supports:</w:t>
      </w:r>
    </w:p>
    <w:p w14:paraId="5C403446" w14:textId="77777777" w:rsidR="001B5BB5" w:rsidRPr="00C36FE8" w:rsidRDefault="001B5BB5" w:rsidP="001B5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Multi-node distributed HDFS storage</w:t>
      </w:r>
    </w:p>
    <w:p w14:paraId="26223D25" w14:textId="77777777" w:rsidR="001B5BB5" w:rsidRPr="00C36FE8" w:rsidRDefault="001B5BB5" w:rsidP="001B5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HDFS replication factor of 2</w:t>
      </w:r>
    </w:p>
    <w:p w14:paraId="0A907482" w14:textId="77777777" w:rsidR="001B5BB5" w:rsidRPr="00C36FE8" w:rsidRDefault="001B5BB5" w:rsidP="001B5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YARN scheduling</w:t>
      </w:r>
    </w:p>
    <w:p w14:paraId="62D25E50" w14:textId="77777777" w:rsidR="001B5BB5" w:rsidRPr="00C36FE8" w:rsidRDefault="001B5BB5" w:rsidP="001B5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MapReduce job execution</w:t>
      </w:r>
    </w:p>
    <w:p w14:paraId="3B792104" w14:textId="77777777" w:rsidR="001B5BB5" w:rsidRPr="00C36FE8" w:rsidRDefault="001B5BB5" w:rsidP="001B5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Host → container → HDFS data ingestion</w:t>
      </w:r>
    </w:p>
    <w:p w14:paraId="30F47D42" w14:textId="77777777" w:rsidR="001B5BB5" w:rsidRPr="00C36FE8" w:rsidRDefault="001B5BB5" w:rsidP="001B5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Persistent and restart-safe volumes</w:t>
      </w:r>
    </w:p>
    <w:p w14:paraId="0132A5D9" w14:textId="77777777" w:rsidR="001B5BB5" w:rsidRPr="00C36FE8" w:rsidRDefault="001B5BB5" w:rsidP="001B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The project demonstrates practical understanding of:</w:t>
      </w:r>
    </w:p>
    <w:p w14:paraId="0F113826" w14:textId="77777777" w:rsidR="001B5BB5" w:rsidRPr="00C36FE8" w:rsidRDefault="001B5BB5" w:rsidP="001B5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Distributed filesystem architecture</w:t>
      </w:r>
    </w:p>
    <w:p w14:paraId="22A3B3C5" w14:textId="77777777" w:rsidR="001B5BB5" w:rsidRPr="00C36FE8" w:rsidRDefault="001B5BB5" w:rsidP="001B5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Docker-based infrastructure automation</w:t>
      </w:r>
    </w:p>
    <w:p w14:paraId="7D3440C0" w14:textId="77777777" w:rsidR="001B5BB5" w:rsidRPr="00C36FE8" w:rsidRDefault="001B5BB5" w:rsidP="001B5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YARN job lifecycle and scheduling</w:t>
      </w:r>
    </w:p>
    <w:p w14:paraId="58A50670" w14:textId="77777777" w:rsidR="001B5BB5" w:rsidRPr="00C36FE8" w:rsidRDefault="001B5BB5" w:rsidP="001B5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MapReduce processing workflows</w:t>
      </w:r>
    </w:p>
    <w:p w14:paraId="4DF4E282" w14:textId="77777777" w:rsidR="001B5BB5" w:rsidRPr="00C36FE8" w:rsidRDefault="001B5BB5" w:rsidP="001B5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C36FE8">
        <w:rPr>
          <w:rFonts w:ascii="Times New Roman" w:eastAsia="Times New Roman" w:hAnsi="Times New Roman" w:cs="Times New Roman"/>
          <w:lang w:eastAsia="en-GB"/>
        </w:rPr>
        <w:t>Inter-container networking and orchestration</w:t>
      </w:r>
    </w:p>
    <w:p w14:paraId="66414B75" w14:textId="53CB763B" w:rsidR="000C50AD" w:rsidRDefault="001B5BB5" w:rsidP="000C50AD">
      <w:pPr>
        <w:pStyle w:val="NormalWeb"/>
      </w:pPr>
      <w:r>
        <w:t xml:space="preserve">In </w:t>
      </w:r>
      <w:r w:rsidR="000C50AD">
        <w:t xml:space="preserve">real-world Hadoop environments, YARN </w:t>
      </w:r>
      <w:proofErr w:type="spellStart"/>
      <w:r w:rsidR="000C50AD">
        <w:t>NodeManagers</w:t>
      </w:r>
      <w:proofErr w:type="spellEnd"/>
      <w:r w:rsidR="000C50AD">
        <w:t xml:space="preserve"> and HDFS </w:t>
      </w:r>
      <w:proofErr w:type="spellStart"/>
      <w:r w:rsidR="000C50AD">
        <w:t>DataNodes</w:t>
      </w:r>
      <w:proofErr w:type="spellEnd"/>
      <w:r w:rsidR="000C50AD">
        <w:t xml:space="preserve"> often run on the same physical machines. However, in this Docker-based deployment, each service runs in its own separate container. This separation makes it easier to observe and demonstrate the individual responsibilities of each component in the cluster.</w:t>
      </w:r>
    </w:p>
    <w:p w14:paraId="71F8A756" w14:textId="05CB0590" w:rsidR="00101FF4" w:rsidRDefault="000C50AD" w:rsidP="000C50AD">
      <w:pPr>
        <w:pStyle w:val="NormalWeb"/>
      </w:pPr>
      <w:r>
        <w:t>Using Docker together with a shared environment configuration file provides an easily reproducible setup and allows the cluster’s behaviour, status, and interactions to be examined clearly and consistently.</w:t>
      </w:r>
    </w:p>
    <w:p w14:paraId="4C140E9F" w14:textId="5781DC54" w:rsidR="00601E52" w:rsidRDefault="00601E52" w:rsidP="000C50AD">
      <w:pPr>
        <w:pStyle w:val="NormalWeb"/>
      </w:pPr>
      <w:r>
        <w:lastRenderedPageBreak/>
        <w:t xml:space="preserve">The containerised design used in this project is fully modular and can be extended with additional Hadoop ecosystem components. For example, services such as Hive (for SQL-style querying) or Apache Spark could be added by </w:t>
      </w:r>
      <w:r>
        <w:t>adding</w:t>
      </w:r>
      <w:r>
        <w:t xml:space="preserve"> their respective Docker images into the Compose configuration.</w:t>
      </w:r>
      <w:r>
        <w:t xml:space="preserve"> </w:t>
      </w:r>
      <w:r w:rsidRPr="00601E52">
        <w:t>Overall, the flexibility of Docker makes it an excellent environment for experimenting with different Hadoop components and rapidly testing cluster configurations without the overhead of traditional VM-based setups</w:t>
      </w:r>
      <w:r>
        <w:t>.</w:t>
      </w:r>
    </w:p>
    <w:p w14:paraId="3ABBEB6C" w14:textId="64198A73" w:rsidR="00101FF4" w:rsidRPr="00101FF4" w:rsidRDefault="00101FF4" w:rsidP="00101FF4">
      <w:pPr>
        <w:rPr>
          <w:rFonts w:ascii="Times New Roman" w:eastAsia="Times New Roman" w:hAnsi="Times New Roman" w:cs="Times New Roman"/>
          <w:color w:val="auto"/>
          <w:lang w:val="en-IE" w:eastAsia="en-GB"/>
        </w:rPr>
      </w:pPr>
      <w:r>
        <w:br w:type="page"/>
      </w:r>
    </w:p>
    <w:p w14:paraId="52A8622E" w14:textId="4284945E" w:rsidR="00811E71" w:rsidRDefault="00101FF4" w:rsidP="00FB151C">
      <w:pPr>
        <w:pStyle w:val="Heading2"/>
        <w:tabs>
          <w:tab w:val="right" w:pos="9562"/>
        </w:tabs>
      </w:pPr>
      <w:r>
        <w:lastRenderedPageBreak/>
        <w:t xml:space="preserve">Appendix A: </w:t>
      </w:r>
      <w:r w:rsidR="00811E71">
        <w:t xml:space="preserve">Cluster </w:t>
      </w:r>
      <w:r>
        <w:t>Diagram</w:t>
      </w:r>
    </w:p>
    <w:p w14:paraId="03E3118E" w14:textId="219BFC36" w:rsidR="006A3434" w:rsidRDefault="00BA718D" w:rsidP="006A3434">
      <w:pPr>
        <w:pStyle w:val="Heading2"/>
        <w:tabs>
          <w:tab w:val="right" w:pos="9562"/>
        </w:tabs>
      </w:pPr>
      <w:r>
        <w:rPr>
          <w:noProof/>
        </w:rPr>
        <w:drawing>
          <wp:inline distT="0" distB="0" distL="0" distR="0" wp14:anchorId="78276135" wp14:editId="25727F0A">
            <wp:extent cx="3743711" cy="5615354"/>
            <wp:effectExtent l="0" t="0" r="3175" b="0"/>
            <wp:docPr id="823650054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50054" name="Picture 1" descr="A diagram of a computer syste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719" cy="564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1C3A" w14:textId="4C5658BB" w:rsidR="006A3434" w:rsidRDefault="006A3434" w:rsidP="006A343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D07164">
        <w:t>Architecture of the 5-container Hadoop cluster</w:t>
      </w:r>
    </w:p>
    <w:p w14:paraId="3B81EC10" w14:textId="010A5171" w:rsidR="00FB151C" w:rsidRPr="00FB151C" w:rsidRDefault="00FB151C" w:rsidP="00FB151C">
      <w:pPr>
        <w:pStyle w:val="Heading2"/>
        <w:tabs>
          <w:tab w:val="right" w:pos="9562"/>
        </w:tabs>
      </w:pPr>
      <w:r>
        <w:tab/>
      </w:r>
    </w:p>
    <w:p w14:paraId="298FECB2" w14:textId="7F255822" w:rsidR="00101FF4" w:rsidRDefault="00101FF4" w:rsidP="00101FF4">
      <w:pPr>
        <w:pStyle w:val="Heading2"/>
      </w:pPr>
      <w:r>
        <w:t>Appendix B: docker-</w:t>
      </w:r>
      <w:proofErr w:type="spellStart"/>
      <w:r>
        <w:t>compose.yml</w:t>
      </w:r>
      <w:proofErr w:type="spellEnd"/>
    </w:p>
    <w:p w14:paraId="3701B428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services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57694057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namenode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7BD63353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image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bde2020/hadoop-namenode:2.0.0-hadoop3.2.1-java8</w:t>
      </w:r>
    </w:p>
    <w:p w14:paraId="637C02A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container_name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namenode</w:t>
      </w:r>
      <w:proofErr w:type="spellEnd"/>
    </w:p>
    <w:p w14:paraId="277F3C34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lastRenderedPageBreak/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hostname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namenode</w:t>
      </w:r>
      <w:proofErr w:type="spellEnd"/>
    </w:p>
    <w:p w14:paraId="573567D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restart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always</w:t>
      </w:r>
    </w:p>
    <w:p w14:paraId="36DC76FF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ports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42CDE5B6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"9870:9870"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</w:t>
      </w:r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 xml:space="preserve"># HDFS </w:t>
      </w:r>
      <w:proofErr w:type="spellStart"/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>NameNode</w:t>
      </w:r>
      <w:proofErr w:type="spellEnd"/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 xml:space="preserve"> web UI</w:t>
      </w:r>
    </w:p>
    <w:p w14:paraId="6FF23F1F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"9000:9000"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</w:t>
      </w:r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># HDFS RPC (</w:t>
      </w:r>
      <w:proofErr w:type="spellStart"/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>fs.defaultFS</w:t>
      </w:r>
      <w:proofErr w:type="spellEnd"/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>)</w:t>
      </w:r>
    </w:p>
    <w:p w14:paraId="3B6C777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volumes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4B2F8C42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hadoop_namenode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:/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dfs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/name</w:t>
      </w:r>
    </w:p>
    <w:p w14:paraId="7A24A82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./data:/data</w:t>
      </w:r>
    </w:p>
    <w:p w14:paraId="6B52BFE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environment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6098A029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CLUSTER_NAME=test-cluster</w:t>
      </w:r>
    </w:p>
    <w:p w14:paraId="5A453B5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CORE_CONF_fs_defaultFS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=hdfs://namenode:9000</w:t>
      </w:r>
    </w:p>
    <w:p w14:paraId="2D02F291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env_file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65207CB7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./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hadoop.env</w:t>
      </w:r>
      <w:proofErr w:type="spellEnd"/>
    </w:p>
    <w:p w14:paraId="2A5D62B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</w:p>
    <w:p w14:paraId="5BA16923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datanode1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5A4B4F5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image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bde2020/hadoop-datanode:2.0.0-hadoop3.2.1-java8</w:t>
      </w:r>
    </w:p>
    <w:p w14:paraId="162E839C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container_name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datanode1</w:t>
      </w:r>
    </w:p>
    <w:p w14:paraId="117BBF7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hostname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datanode1</w:t>
      </w:r>
    </w:p>
    <w:p w14:paraId="536C9F6E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restart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always</w:t>
      </w:r>
    </w:p>
    <w:p w14:paraId="092D141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volumes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21682A4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hadoop_datanode1:/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dfs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/data</w:t>
      </w:r>
    </w:p>
    <w:p w14:paraId="342B4FB8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environment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7C9E22D4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SERVICE_PRECONDITION=namenode:9870</w:t>
      </w:r>
    </w:p>
    <w:p w14:paraId="59AB08D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CORE_CONF_fs_defaultFS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=hdfs://namenode:9000</w:t>
      </w:r>
    </w:p>
    <w:p w14:paraId="117DFFB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env_file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29C6BA89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./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hadoop.env</w:t>
      </w:r>
      <w:proofErr w:type="spellEnd"/>
    </w:p>
    <w:p w14:paraId="47EEEB11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</w:p>
    <w:p w14:paraId="33BCC817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datanode2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6C54D6D2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image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bde2020/hadoop-datanode:2.0.0-hadoop3.2.1-java8</w:t>
      </w:r>
    </w:p>
    <w:p w14:paraId="0DC22689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container_name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datanode2</w:t>
      </w:r>
    </w:p>
    <w:p w14:paraId="6C4D0CFD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hostname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datanode2</w:t>
      </w:r>
    </w:p>
    <w:p w14:paraId="62F84117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restart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always</w:t>
      </w:r>
    </w:p>
    <w:p w14:paraId="68E600DF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volumes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5ABC4BF8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hadoop_datanode2:/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dfs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/data</w:t>
      </w:r>
    </w:p>
    <w:p w14:paraId="04BB4496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environment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1F42D9A7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SERVICE_PRECONDITION=namenode:9870</w:t>
      </w:r>
    </w:p>
    <w:p w14:paraId="62A4A71E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CORE_CONF_fs_defaultFS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=hdfs://namenode:9000</w:t>
      </w:r>
    </w:p>
    <w:p w14:paraId="61AC26BA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env_file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24569EF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./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hadoop.env</w:t>
      </w:r>
      <w:proofErr w:type="spellEnd"/>
    </w:p>
    <w:p w14:paraId="2A1C3036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</w:p>
    <w:p w14:paraId="167244FC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resourcemanager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38CD4852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image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bde2020/hadoop-resourcemanager:2.0.0-hadoop3.2.1-java8</w:t>
      </w:r>
    </w:p>
    <w:p w14:paraId="365C4449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container_name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resourcemanager</w:t>
      </w:r>
      <w:proofErr w:type="spellEnd"/>
    </w:p>
    <w:p w14:paraId="0CB47DD6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hostname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resourcemanager</w:t>
      </w:r>
      <w:proofErr w:type="spellEnd"/>
    </w:p>
    <w:p w14:paraId="034C4201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restart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always</w:t>
      </w:r>
    </w:p>
    <w:p w14:paraId="1F8CC9E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ports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772961FA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"8088:8088"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</w:t>
      </w:r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 xml:space="preserve"># YARN </w:t>
      </w:r>
      <w:proofErr w:type="spellStart"/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>ResourceManager</w:t>
      </w:r>
      <w:proofErr w:type="spellEnd"/>
      <w:r w:rsidRPr="00811E71">
        <w:rPr>
          <w:rFonts w:ascii="Menlo" w:eastAsia="Times New Roman" w:hAnsi="Menlo" w:cs="Menlo"/>
          <w:color w:val="6A9955"/>
          <w:sz w:val="18"/>
          <w:szCs w:val="18"/>
          <w:lang w:val="en-IE" w:eastAsia="en-GB"/>
        </w:rPr>
        <w:t xml:space="preserve"> web UI</w:t>
      </w:r>
    </w:p>
    <w:p w14:paraId="09A0AF3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environment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746F2433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YARN_CONF_yarn_resourcemanager_hostname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=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resourcemanager</w:t>
      </w:r>
      <w:proofErr w:type="spellEnd"/>
    </w:p>
    <w:p w14:paraId="66CCBA73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lastRenderedPageBreak/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CORE_CONF_fs_defaultFS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=hdfs://namenode:9000</w:t>
      </w:r>
    </w:p>
    <w:p w14:paraId="5719CCA1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SERVICE_PRECONDITION=namenode:9870</w:t>
      </w:r>
    </w:p>
    <w:p w14:paraId="13CC2A3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env_file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1A7B23E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./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hadoop.env</w:t>
      </w:r>
      <w:proofErr w:type="spellEnd"/>
    </w:p>
    <w:p w14:paraId="011DB5D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depends_on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6BD650F9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namenode</w:t>
      </w:r>
      <w:proofErr w:type="spellEnd"/>
    </w:p>
    <w:p w14:paraId="17ED4610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datanode1</w:t>
      </w:r>
    </w:p>
    <w:p w14:paraId="04A59E8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datanode2</w:t>
      </w:r>
    </w:p>
    <w:p w14:paraId="60BF0B76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</w:p>
    <w:p w14:paraId="1C27A21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nodemanager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3781CEE7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image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bde2020/hadoop-nodemanager:2.0.0-hadoop3.2.1-java8</w:t>
      </w:r>
    </w:p>
    <w:p w14:paraId="09EB5481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container_name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nodemanager</w:t>
      </w:r>
      <w:proofErr w:type="spellEnd"/>
    </w:p>
    <w:p w14:paraId="24159183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hostname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nodemanager</w:t>
      </w:r>
      <w:proofErr w:type="spellEnd"/>
    </w:p>
    <w:p w14:paraId="6A7C0E5A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restart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: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always</w:t>
      </w:r>
    </w:p>
    <w:p w14:paraId="343F82A4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environment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03838F4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YARN_CONF_yarn_resourcemanager_hostname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=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resourcemanager</w:t>
      </w:r>
      <w:proofErr w:type="spellEnd"/>
    </w:p>
    <w:p w14:paraId="691CEF2F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CORE_CONF_fs_defaultFS</w:t>
      </w:r>
      <w:proofErr w:type="spellEnd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=hdfs://namenode:9000</w:t>
      </w:r>
    </w:p>
    <w:p w14:paraId="1610CE18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SERVICE_PRECONDITION=resourcemanager:8088</w:t>
      </w:r>
    </w:p>
    <w:p w14:paraId="1DBF3767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env_file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4BBD253C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./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hadoop.env</w:t>
      </w:r>
      <w:proofErr w:type="spellEnd"/>
    </w:p>
    <w:p w14:paraId="324A5F31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depends_on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6A329FF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resourcemanager</w:t>
      </w:r>
      <w:proofErr w:type="spellEnd"/>
    </w:p>
    <w:p w14:paraId="332F6CF2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proofErr w:type="spellStart"/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namenode</w:t>
      </w:r>
      <w:proofErr w:type="spellEnd"/>
    </w:p>
    <w:p w14:paraId="3D734BD1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datanode1</w:t>
      </w:r>
    </w:p>
    <w:p w14:paraId="0B306AD8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    - </w:t>
      </w:r>
      <w:r w:rsidRPr="00811E71">
        <w:rPr>
          <w:rFonts w:ascii="Menlo" w:eastAsia="Times New Roman" w:hAnsi="Menlo" w:cs="Menlo"/>
          <w:color w:val="CE9178"/>
          <w:sz w:val="18"/>
          <w:szCs w:val="18"/>
          <w:lang w:val="en-IE" w:eastAsia="en-GB"/>
        </w:rPr>
        <w:t>datanode2</w:t>
      </w:r>
    </w:p>
    <w:p w14:paraId="5B7F92BF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</w:p>
    <w:p w14:paraId="482D7EA8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volumes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1460C1A2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</w:t>
      </w:r>
      <w:proofErr w:type="spellStart"/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hadoop_namenode</w:t>
      </w:r>
      <w:proofErr w:type="spellEnd"/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5EF12C1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hadoop_datanode1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6534FF5D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 xml:space="preserve">  </w:t>
      </w:r>
      <w:r w:rsidRPr="00811E71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>hadoop_datanode2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:</w:t>
      </w:r>
    </w:p>
    <w:p w14:paraId="3D35758B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</w:p>
    <w:p w14:paraId="6F96C4E2" w14:textId="77777777" w:rsidR="00811E71" w:rsidRPr="00811E71" w:rsidRDefault="00811E71" w:rsidP="00811E71"/>
    <w:p w14:paraId="5E1F98D3" w14:textId="15697AA8" w:rsidR="00101FF4" w:rsidRDefault="00101FF4" w:rsidP="00101FF4">
      <w:pPr>
        <w:pStyle w:val="Heading2"/>
      </w:pPr>
      <w:r>
        <w:t xml:space="preserve">Appendix C: </w:t>
      </w:r>
      <w:proofErr w:type="spellStart"/>
      <w:r w:rsidR="00FB151C">
        <w:t>h</w:t>
      </w:r>
      <w:r>
        <w:t>adoop.env</w:t>
      </w:r>
      <w:proofErr w:type="spellEnd"/>
    </w:p>
    <w:p w14:paraId="33D9BD65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proofErr w:type="spellStart"/>
      <w:r w:rsidRPr="00811E71">
        <w:rPr>
          <w:rFonts w:ascii="Menlo" w:eastAsia="Times New Roman" w:hAnsi="Menlo" w:cs="Menlo"/>
          <w:color w:val="9CDCFE"/>
          <w:sz w:val="18"/>
          <w:szCs w:val="18"/>
          <w:lang w:val="en-IE" w:eastAsia="en-GB"/>
        </w:rPr>
        <w:t>CORE_CONF_fs_defaultFS</w:t>
      </w:r>
      <w:proofErr w:type="spellEnd"/>
      <w:r w:rsidRPr="00811E71">
        <w:rPr>
          <w:rFonts w:ascii="Menlo" w:eastAsia="Times New Roman" w:hAnsi="Menlo" w:cs="Menlo"/>
          <w:color w:val="D4D4D4"/>
          <w:sz w:val="18"/>
          <w:szCs w:val="18"/>
          <w:lang w:val="en-IE" w:eastAsia="en-GB"/>
        </w:rPr>
        <w:t>=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hdfs://namenode:9000</w:t>
      </w:r>
    </w:p>
    <w:p w14:paraId="434388AF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proofErr w:type="spellStart"/>
      <w:r w:rsidRPr="00811E71">
        <w:rPr>
          <w:rFonts w:ascii="Menlo" w:eastAsia="Times New Roman" w:hAnsi="Menlo" w:cs="Menlo"/>
          <w:color w:val="9CDCFE"/>
          <w:sz w:val="18"/>
          <w:szCs w:val="18"/>
          <w:lang w:val="en-IE" w:eastAsia="en-GB"/>
        </w:rPr>
        <w:t>HDFS_CONF_dfs_replication</w:t>
      </w:r>
      <w:proofErr w:type="spellEnd"/>
      <w:r w:rsidRPr="00811E71">
        <w:rPr>
          <w:rFonts w:ascii="Menlo" w:eastAsia="Times New Roman" w:hAnsi="Menlo" w:cs="Menlo"/>
          <w:color w:val="D4D4D4"/>
          <w:sz w:val="18"/>
          <w:szCs w:val="18"/>
          <w:lang w:val="en-IE" w:eastAsia="en-GB"/>
        </w:rPr>
        <w:t>=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2</w:t>
      </w:r>
    </w:p>
    <w:p w14:paraId="10DF75DF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proofErr w:type="spellStart"/>
      <w:r w:rsidRPr="00811E71">
        <w:rPr>
          <w:rFonts w:ascii="Menlo" w:eastAsia="Times New Roman" w:hAnsi="Menlo" w:cs="Menlo"/>
          <w:color w:val="9CDCFE"/>
          <w:sz w:val="18"/>
          <w:szCs w:val="18"/>
          <w:lang w:val="en-IE" w:eastAsia="en-GB"/>
        </w:rPr>
        <w:t>HDFS_CONF_dfs_namenode_name_dir</w:t>
      </w:r>
      <w:proofErr w:type="spellEnd"/>
      <w:r w:rsidRPr="00811E71">
        <w:rPr>
          <w:rFonts w:ascii="Menlo" w:eastAsia="Times New Roman" w:hAnsi="Menlo" w:cs="Menlo"/>
          <w:color w:val="D4D4D4"/>
          <w:sz w:val="18"/>
          <w:szCs w:val="18"/>
          <w:lang w:val="en-IE" w:eastAsia="en-GB"/>
        </w:rPr>
        <w:t>=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file:///hadoop/dfs/name</w:t>
      </w:r>
    </w:p>
    <w:p w14:paraId="67B9ACBF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proofErr w:type="spellStart"/>
      <w:r w:rsidRPr="00811E71">
        <w:rPr>
          <w:rFonts w:ascii="Menlo" w:eastAsia="Times New Roman" w:hAnsi="Menlo" w:cs="Menlo"/>
          <w:color w:val="9CDCFE"/>
          <w:sz w:val="18"/>
          <w:szCs w:val="18"/>
          <w:lang w:val="en-IE" w:eastAsia="en-GB"/>
        </w:rPr>
        <w:t>HDFS_CONF_dfs_datanode_data_dir</w:t>
      </w:r>
      <w:proofErr w:type="spellEnd"/>
      <w:r w:rsidRPr="00811E71">
        <w:rPr>
          <w:rFonts w:ascii="Menlo" w:eastAsia="Times New Roman" w:hAnsi="Menlo" w:cs="Menlo"/>
          <w:color w:val="D4D4D4"/>
          <w:sz w:val="18"/>
          <w:szCs w:val="18"/>
          <w:lang w:val="en-IE" w:eastAsia="en-GB"/>
        </w:rPr>
        <w:t>=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file:///hadoop/dfs/data</w:t>
      </w:r>
    </w:p>
    <w:p w14:paraId="59251931" w14:textId="77777777" w:rsidR="00811E71" w:rsidRPr="00811E71" w:rsidRDefault="00811E71" w:rsidP="00811E7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proofErr w:type="spellStart"/>
      <w:r w:rsidRPr="00811E71">
        <w:rPr>
          <w:rFonts w:ascii="Menlo" w:eastAsia="Times New Roman" w:hAnsi="Menlo" w:cs="Menlo"/>
          <w:color w:val="9CDCFE"/>
          <w:sz w:val="18"/>
          <w:szCs w:val="18"/>
          <w:lang w:val="en-IE" w:eastAsia="en-GB"/>
        </w:rPr>
        <w:t>HDFS_CONF_dfs_permissions_enabled</w:t>
      </w:r>
      <w:proofErr w:type="spellEnd"/>
      <w:r w:rsidRPr="00811E71">
        <w:rPr>
          <w:rFonts w:ascii="Menlo" w:eastAsia="Times New Roman" w:hAnsi="Menlo" w:cs="Menlo"/>
          <w:color w:val="D4D4D4"/>
          <w:sz w:val="18"/>
          <w:szCs w:val="18"/>
          <w:lang w:val="en-IE" w:eastAsia="en-GB"/>
        </w:rPr>
        <w:t>=</w:t>
      </w:r>
      <w:r w:rsidRPr="00811E71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false</w:t>
      </w:r>
    </w:p>
    <w:p w14:paraId="56CE185F" w14:textId="77777777" w:rsidR="00811E71" w:rsidRPr="00811E71" w:rsidRDefault="00811E71" w:rsidP="00811E71"/>
    <w:p w14:paraId="5F3320C3" w14:textId="0F47821A" w:rsidR="00FB151C" w:rsidRDefault="00FB151C" w:rsidP="00FB151C">
      <w:pPr>
        <w:pStyle w:val="Heading2"/>
      </w:pPr>
      <w:r>
        <w:t>Appendix D: mydata.csv</w:t>
      </w:r>
    </w:p>
    <w:p w14:paraId="0542B854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id,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name,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amount</w:t>
      </w:r>
    </w:p>
    <w:p w14:paraId="6BA629A2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Alice,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10</w:t>
      </w:r>
    </w:p>
    <w:p w14:paraId="609811C1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lastRenderedPageBreak/>
        <w:t>2,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Bob,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15</w:t>
      </w:r>
    </w:p>
    <w:p w14:paraId="44EDF427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3,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Charlie,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12</w:t>
      </w:r>
    </w:p>
    <w:p w14:paraId="77BC4A3D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4,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Dave,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18</w:t>
      </w:r>
    </w:p>
    <w:p w14:paraId="0D7910B5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5,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Elaine,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22</w:t>
      </w:r>
    </w:p>
    <w:p w14:paraId="78829DAF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6,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Frank,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17</w:t>
      </w:r>
    </w:p>
    <w:p w14:paraId="45E829AD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7,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Grace,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19</w:t>
      </w:r>
    </w:p>
    <w:p w14:paraId="7693A949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8,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Hank,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14</w:t>
      </w:r>
    </w:p>
    <w:p w14:paraId="19D254C0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9,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Ivy,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16</w:t>
      </w:r>
    </w:p>
    <w:p w14:paraId="350A0D90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10,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John,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21</w:t>
      </w:r>
    </w:p>
    <w:p w14:paraId="5DB70F8C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11,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Jacob,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21</w:t>
      </w:r>
    </w:p>
    <w:p w14:paraId="52DC5D94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12,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Jade,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28</w:t>
      </w:r>
    </w:p>
    <w:p w14:paraId="6AFEC9EF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13,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Alex,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62</w:t>
      </w:r>
    </w:p>
    <w:p w14:paraId="4B95C77D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14,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Felipe,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26</w:t>
      </w:r>
    </w:p>
    <w:p w14:paraId="4C12F561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15,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John,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19</w:t>
      </w:r>
    </w:p>
    <w:p w14:paraId="0E5C6475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16,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Felipe,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26</w:t>
      </w:r>
    </w:p>
    <w:p w14:paraId="0986844B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17,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Holly,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17</w:t>
      </w:r>
    </w:p>
    <w:p w14:paraId="088DF609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18,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Frank,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26</w:t>
      </w:r>
    </w:p>
    <w:p w14:paraId="49246101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19,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Rosy,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30</w:t>
      </w:r>
    </w:p>
    <w:p w14:paraId="13AA43E0" w14:textId="77777777" w:rsidR="00FB151C" w:rsidRPr="00FB151C" w:rsidRDefault="00FB151C" w:rsidP="00FB151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</w:pPr>
      <w:r w:rsidRPr="00FB151C">
        <w:rPr>
          <w:rFonts w:ascii="Menlo" w:eastAsia="Times New Roman" w:hAnsi="Menlo" w:cs="Menlo"/>
          <w:color w:val="CCCCCC"/>
          <w:sz w:val="18"/>
          <w:szCs w:val="18"/>
          <w:lang w:val="en-IE" w:eastAsia="en-GB"/>
        </w:rPr>
        <w:t>20,</w:t>
      </w:r>
      <w:r w:rsidRPr="00FB151C">
        <w:rPr>
          <w:rFonts w:ascii="Menlo" w:eastAsia="Times New Roman" w:hAnsi="Menlo" w:cs="Menlo"/>
          <w:color w:val="569CD6"/>
          <w:sz w:val="18"/>
          <w:szCs w:val="18"/>
          <w:lang w:val="en-IE" w:eastAsia="en-GB"/>
        </w:rPr>
        <w:t xml:space="preserve"> Felipe,</w:t>
      </w:r>
      <w:r w:rsidRPr="00FB151C">
        <w:rPr>
          <w:rFonts w:ascii="Menlo" w:eastAsia="Times New Roman" w:hAnsi="Menlo" w:cs="Menlo"/>
          <w:color w:val="DCDCAA"/>
          <w:sz w:val="18"/>
          <w:szCs w:val="18"/>
          <w:lang w:val="en-IE" w:eastAsia="en-GB"/>
        </w:rPr>
        <w:t xml:space="preserve"> 26</w:t>
      </w:r>
    </w:p>
    <w:p w14:paraId="31114073" w14:textId="77777777" w:rsidR="00FB151C" w:rsidRPr="00FB151C" w:rsidRDefault="00FB151C" w:rsidP="00FB151C"/>
    <w:p w14:paraId="2C8E03C3" w14:textId="77777777" w:rsidR="00FB151C" w:rsidRPr="00FB151C" w:rsidRDefault="00FB151C" w:rsidP="00FB151C"/>
    <w:p w14:paraId="7A0CF4FD" w14:textId="77777777" w:rsidR="00101FF4" w:rsidRPr="00101FF4" w:rsidRDefault="00101FF4" w:rsidP="00101FF4"/>
    <w:p w14:paraId="415D0B86" w14:textId="77777777" w:rsidR="00101FF4" w:rsidRPr="00101FF4" w:rsidRDefault="00101FF4" w:rsidP="00101FF4"/>
    <w:p w14:paraId="21F36D73" w14:textId="77777777" w:rsidR="001B5BB5" w:rsidRPr="008900F0" w:rsidRDefault="001B5BB5" w:rsidP="001B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065F3039" w14:textId="77777777" w:rsidR="008900F0" w:rsidRPr="008900F0" w:rsidRDefault="008900F0" w:rsidP="00890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5A603DAB" w14:textId="77777777" w:rsidR="005F414C" w:rsidRPr="00C36FE8" w:rsidRDefault="005F414C" w:rsidP="005F4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1646C81F" w14:textId="77777777" w:rsidR="00D45FFE" w:rsidRDefault="00D45FFE"/>
    <w:sectPr w:rsidR="00D45FFE">
      <w:footerReference w:type="default" r:id="rId10"/>
      <w:pgSz w:w="12240" w:h="15840"/>
      <w:pgMar w:top="1267" w:right="1339" w:bottom="1339" w:left="133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89A1D" w14:textId="77777777" w:rsidR="00B00094" w:rsidRDefault="00B00094">
      <w:pPr>
        <w:spacing w:after="0" w:line="240" w:lineRule="auto"/>
      </w:pPr>
      <w:r>
        <w:separator/>
      </w:r>
    </w:p>
    <w:p w14:paraId="217CF925" w14:textId="77777777" w:rsidR="00B00094" w:rsidRDefault="00B00094"/>
    <w:p w14:paraId="526EB32B" w14:textId="77777777" w:rsidR="00B00094" w:rsidRDefault="00B00094"/>
  </w:endnote>
  <w:endnote w:type="continuationSeparator" w:id="0">
    <w:p w14:paraId="4E292C7A" w14:textId="77777777" w:rsidR="00B00094" w:rsidRDefault="00B00094">
      <w:pPr>
        <w:spacing w:after="0" w:line="240" w:lineRule="auto"/>
      </w:pPr>
      <w:r>
        <w:continuationSeparator/>
      </w:r>
    </w:p>
    <w:p w14:paraId="1C9C353D" w14:textId="77777777" w:rsidR="00B00094" w:rsidRDefault="00B00094"/>
    <w:p w14:paraId="2FB334BC" w14:textId="77777777" w:rsidR="00B00094" w:rsidRDefault="00B000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81CE6B" w14:textId="77777777" w:rsidR="00D45FFE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4CC6A" w14:textId="77777777" w:rsidR="00B00094" w:rsidRDefault="00B00094">
      <w:pPr>
        <w:spacing w:after="0" w:line="240" w:lineRule="auto"/>
      </w:pPr>
      <w:r>
        <w:separator/>
      </w:r>
    </w:p>
    <w:p w14:paraId="3792DB7F" w14:textId="77777777" w:rsidR="00B00094" w:rsidRDefault="00B00094"/>
    <w:p w14:paraId="17FB660A" w14:textId="77777777" w:rsidR="00B00094" w:rsidRDefault="00B00094"/>
  </w:footnote>
  <w:footnote w:type="continuationSeparator" w:id="0">
    <w:p w14:paraId="15066F21" w14:textId="77777777" w:rsidR="00B00094" w:rsidRDefault="00B00094">
      <w:pPr>
        <w:spacing w:after="0" w:line="240" w:lineRule="auto"/>
      </w:pPr>
      <w:r>
        <w:continuationSeparator/>
      </w:r>
    </w:p>
    <w:p w14:paraId="32E202E1" w14:textId="77777777" w:rsidR="00B00094" w:rsidRDefault="00B00094"/>
    <w:p w14:paraId="23954CEE" w14:textId="77777777" w:rsidR="00B00094" w:rsidRDefault="00B000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51C6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133D26"/>
    <w:multiLevelType w:val="multilevel"/>
    <w:tmpl w:val="31A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E1164"/>
    <w:multiLevelType w:val="multilevel"/>
    <w:tmpl w:val="967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A7F43"/>
    <w:multiLevelType w:val="multilevel"/>
    <w:tmpl w:val="FFB6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F4530"/>
    <w:multiLevelType w:val="multilevel"/>
    <w:tmpl w:val="F56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11E61"/>
    <w:multiLevelType w:val="multilevel"/>
    <w:tmpl w:val="49D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57BF7"/>
    <w:multiLevelType w:val="multilevel"/>
    <w:tmpl w:val="13BA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24D0C"/>
    <w:multiLevelType w:val="hybridMultilevel"/>
    <w:tmpl w:val="9C783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83510"/>
    <w:multiLevelType w:val="hybridMultilevel"/>
    <w:tmpl w:val="BE6E19F6"/>
    <w:lvl w:ilvl="0" w:tplc="A50A105A">
      <w:start w:val="1"/>
      <w:numFmt w:val="bullet"/>
      <w:pStyle w:val="ListBullet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6424A"/>
    <w:multiLevelType w:val="multilevel"/>
    <w:tmpl w:val="B4A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F59AC"/>
    <w:multiLevelType w:val="hybridMultilevel"/>
    <w:tmpl w:val="C3FE6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01CF9"/>
    <w:multiLevelType w:val="hybridMultilevel"/>
    <w:tmpl w:val="2F4A75D8"/>
    <w:lvl w:ilvl="0" w:tplc="62A25D7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06219"/>
    <w:multiLevelType w:val="multilevel"/>
    <w:tmpl w:val="40DE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C5CB7"/>
    <w:multiLevelType w:val="multilevel"/>
    <w:tmpl w:val="3A3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037663">
    <w:abstractNumId w:val="9"/>
  </w:num>
  <w:num w:numId="2" w16cid:durableId="76026822">
    <w:abstractNumId w:val="15"/>
  </w:num>
  <w:num w:numId="3" w16cid:durableId="977103302">
    <w:abstractNumId w:val="21"/>
  </w:num>
  <w:num w:numId="4" w16cid:durableId="1997611528">
    <w:abstractNumId w:val="16"/>
  </w:num>
  <w:num w:numId="5" w16cid:durableId="1030112189">
    <w:abstractNumId w:val="12"/>
  </w:num>
  <w:num w:numId="6" w16cid:durableId="1482771363">
    <w:abstractNumId w:val="7"/>
  </w:num>
  <w:num w:numId="7" w16cid:durableId="883638661">
    <w:abstractNumId w:val="6"/>
  </w:num>
  <w:num w:numId="8" w16cid:durableId="904611496">
    <w:abstractNumId w:val="5"/>
  </w:num>
  <w:num w:numId="9" w16cid:durableId="396173405">
    <w:abstractNumId w:val="4"/>
  </w:num>
  <w:num w:numId="10" w16cid:durableId="1159618925">
    <w:abstractNumId w:val="8"/>
  </w:num>
  <w:num w:numId="11" w16cid:durableId="1413316212">
    <w:abstractNumId w:val="3"/>
  </w:num>
  <w:num w:numId="12" w16cid:durableId="1508717635">
    <w:abstractNumId w:val="2"/>
  </w:num>
  <w:num w:numId="13" w16cid:durableId="650447587">
    <w:abstractNumId w:val="1"/>
  </w:num>
  <w:num w:numId="14" w16cid:durableId="736709245">
    <w:abstractNumId w:val="0"/>
  </w:num>
  <w:num w:numId="15" w16cid:durableId="1502890053">
    <w:abstractNumId w:val="20"/>
  </w:num>
  <w:num w:numId="16" w16cid:durableId="1933589189">
    <w:abstractNumId w:val="24"/>
  </w:num>
  <w:num w:numId="17" w16cid:durableId="430517749">
    <w:abstractNumId w:val="23"/>
  </w:num>
  <w:num w:numId="18" w16cid:durableId="1688560244">
    <w:abstractNumId w:val="19"/>
  </w:num>
  <w:num w:numId="19" w16cid:durableId="135605655">
    <w:abstractNumId w:val="11"/>
  </w:num>
  <w:num w:numId="20" w16cid:durableId="1939173247">
    <w:abstractNumId w:val="14"/>
  </w:num>
  <w:num w:numId="21" w16cid:durableId="2101246859">
    <w:abstractNumId w:val="22"/>
  </w:num>
  <w:num w:numId="22" w16cid:durableId="847912188">
    <w:abstractNumId w:val="18"/>
  </w:num>
  <w:num w:numId="23" w16cid:durableId="849490960">
    <w:abstractNumId w:val="13"/>
  </w:num>
  <w:num w:numId="24" w16cid:durableId="1628269603">
    <w:abstractNumId w:val="26"/>
  </w:num>
  <w:num w:numId="25" w16cid:durableId="434712313">
    <w:abstractNumId w:val="10"/>
  </w:num>
  <w:num w:numId="26" w16cid:durableId="1280259651">
    <w:abstractNumId w:val="17"/>
  </w:num>
  <w:num w:numId="27" w16cid:durableId="15779821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9E"/>
    <w:rsid w:val="00037360"/>
    <w:rsid w:val="0006549E"/>
    <w:rsid w:val="00066FBE"/>
    <w:rsid w:val="000802AF"/>
    <w:rsid w:val="0009492B"/>
    <w:rsid w:val="00097A1F"/>
    <w:rsid w:val="000C50AD"/>
    <w:rsid w:val="000D4132"/>
    <w:rsid w:val="00101FF4"/>
    <w:rsid w:val="00115C29"/>
    <w:rsid w:val="001647B5"/>
    <w:rsid w:val="001B5BB5"/>
    <w:rsid w:val="0021343E"/>
    <w:rsid w:val="0026028B"/>
    <w:rsid w:val="00270253"/>
    <w:rsid w:val="002865A7"/>
    <w:rsid w:val="002A0C98"/>
    <w:rsid w:val="002B5EB1"/>
    <w:rsid w:val="003B048D"/>
    <w:rsid w:val="003C1345"/>
    <w:rsid w:val="0040776B"/>
    <w:rsid w:val="004272C8"/>
    <w:rsid w:val="00481507"/>
    <w:rsid w:val="004910AE"/>
    <w:rsid w:val="004A3F8A"/>
    <w:rsid w:val="005A4004"/>
    <w:rsid w:val="005C69B6"/>
    <w:rsid w:val="005F414C"/>
    <w:rsid w:val="00601E52"/>
    <w:rsid w:val="00660C6A"/>
    <w:rsid w:val="006A3434"/>
    <w:rsid w:val="006E223D"/>
    <w:rsid w:val="007A2F6B"/>
    <w:rsid w:val="007B1BFA"/>
    <w:rsid w:val="007D3F74"/>
    <w:rsid w:val="008044B0"/>
    <w:rsid w:val="00811E71"/>
    <w:rsid w:val="008900F0"/>
    <w:rsid w:val="0095478D"/>
    <w:rsid w:val="009563CB"/>
    <w:rsid w:val="00A447B5"/>
    <w:rsid w:val="00B00094"/>
    <w:rsid w:val="00B6001F"/>
    <w:rsid w:val="00B62F4E"/>
    <w:rsid w:val="00B65DEA"/>
    <w:rsid w:val="00B879C8"/>
    <w:rsid w:val="00BA718D"/>
    <w:rsid w:val="00D21B68"/>
    <w:rsid w:val="00D45FFE"/>
    <w:rsid w:val="00D81130"/>
    <w:rsid w:val="00DB585E"/>
    <w:rsid w:val="00DC4657"/>
    <w:rsid w:val="00DD676B"/>
    <w:rsid w:val="00DD7ECD"/>
    <w:rsid w:val="00EB204D"/>
    <w:rsid w:val="00FB151C"/>
    <w:rsid w:val="00FD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F1E82"/>
  <w15:chartTrackingRefBased/>
  <w15:docId w15:val="{F74B16DD-94B2-D34D-BBF5-A909AF9A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line="240" w:lineRule="auto"/>
      <w:contextualSpacing/>
      <w:outlineLvl w:val="0"/>
    </w:pPr>
    <w:rPr>
      <w:rFonts w:asciiTheme="majorHAnsi" w:eastAsiaTheme="majorEastAsia" w:hAnsiTheme="majorHAnsi" w:cstheme="majorBidi"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0" w:line="240" w:lineRule="auto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0" w:line="240" w:lineRule="auto"/>
      <w:outlineLvl w:val="2"/>
    </w:pPr>
    <w:rPr>
      <w:rFonts w:asciiTheme="majorHAnsi" w:eastAsiaTheme="majorEastAsia" w:hAnsiTheme="majorHAnsi" w:cstheme="majorBidi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0" w:line="240" w:lineRule="auto"/>
      <w:outlineLvl w:val="3"/>
    </w:pPr>
    <w:rPr>
      <w:rFonts w:asciiTheme="majorHAnsi" w:eastAsiaTheme="majorEastAsia" w:hAnsiTheme="majorHAnsi" w:cstheme="majorBidi"/>
      <w:i/>
      <w:iCs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0" w:line="240" w:lineRule="auto"/>
      <w:contextualSpacing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300" w:line="240" w:lineRule="auto"/>
      <w:contextualSpacing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sz w:val="32"/>
    </w:rPr>
  </w:style>
  <w:style w:type="paragraph" w:styleId="Title">
    <w:name w:val="Title"/>
    <w:basedOn w:val="Normal"/>
    <w:link w:val="TitleChar"/>
    <w:uiPriority w:val="1"/>
    <w:qFormat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42"/>
      <w:szCs w:val="32"/>
    </w:rPr>
  </w:style>
  <w:style w:type="paragraph" w:styleId="ListNumber">
    <w:name w:val="List Number"/>
    <w:basedOn w:val="Normal"/>
    <w:uiPriority w:val="13"/>
    <w:qFormat/>
    <w:pPr>
      <w:numPr>
        <w:numId w:val="16"/>
      </w:numPr>
    </w:p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ind w:left="490" w:right="490"/>
      <w:contextualSpacing/>
    </w:pPr>
    <w:rPr>
      <w:i/>
      <w:iCs/>
      <w:sz w:val="3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40"/>
      <w:ind w:left="490" w:right="49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Bullet">
    <w:name w:val="List Bullet"/>
    <w:basedOn w:val="Normal"/>
    <w:uiPriority w:val="12"/>
    <w:qFormat/>
    <w:pPr>
      <w:numPr>
        <w:numId w:val="15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Normal"/>
    <w:uiPriority w:val="3"/>
    <w:qFormat/>
    <w:pPr>
      <w:pBdr>
        <w:bottom w:val="single" w:sz="8" w:space="17" w:color="000000" w:themeColor="text1"/>
      </w:pBdr>
      <w:spacing w:after="64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0000" w:themeColor="text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000000" w:themeColor="tex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000000" w:themeColor="tex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0000" w:themeColor="tex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ReportTable">
    <w:name w:val="Report Table"/>
    <w:basedOn w:val="TableNormal"/>
    <w:uiPriority w:val="99"/>
    <w:pPr>
      <w:spacing w:after="0" w:line="240" w:lineRule="auto"/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36"/>
      <w:szCs w:val="26"/>
    </w:rPr>
  </w:style>
  <w:style w:type="paragraph" w:styleId="Header">
    <w:name w:val="header"/>
    <w:basedOn w:val="Normal"/>
    <w:link w:val="HeaderChar"/>
    <w:uiPriority w:val="99"/>
    <w:qFormat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3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sz w:val="30"/>
    </w:rPr>
  </w:style>
  <w:style w:type="paragraph" w:customStyle="1" w:styleId="2F82127E9EF84C439B99A87B002C198F">
    <w:name w:val="2F82127E9EF84C439B99A87B002C198F"/>
    <w:rsid w:val="000802AF"/>
    <w:pPr>
      <w:spacing w:after="160" w:line="278" w:lineRule="auto"/>
    </w:pPr>
    <w:rPr>
      <w:rFonts w:eastAsiaTheme="minorEastAsia"/>
      <w:color w:val="auto"/>
      <w:kern w:val="2"/>
      <w:lang w:val="en-IE" w:eastAsia="en-GB"/>
      <w14:ligatures w14:val="standardContextual"/>
    </w:rPr>
  </w:style>
  <w:style w:type="paragraph" w:styleId="ListParagraph">
    <w:name w:val="List Paragraph"/>
    <w:basedOn w:val="Normal"/>
    <w:uiPriority w:val="34"/>
    <w:unhideWhenUsed/>
    <w:qFormat/>
    <w:rsid w:val="007D3F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2F4E"/>
    <w:rPr>
      <w:color w:val="5E9EA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F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3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IE" w:eastAsia="en-GB"/>
    </w:rPr>
  </w:style>
  <w:style w:type="character" w:styleId="HTMLCode">
    <w:name w:val="HTML Code"/>
    <w:basedOn w:val="DefaultParagraphFont"/>
    <w:uiPriority w:val="99"/>
    <w:semiHidden/>
    <w:unhideWhenUsed/>
    <w:rsid w:val="004A3F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3F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87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tapanesgonzalez/Library/Containers/com.microsoft.Word/Data/Library/Application%20Support/Microsoft/Office/16.0/DTS/en-IE%7b92605EE7-9DF3-E347-91F4-2D2E6A76A05D%7d/%7b2B8B0675-C90F-604F-B8E9-893BFD229918%7dtf10002081.dotx" TargetMode="External"/></Relationships>
</file>

<file path=word/theme/theme1.xml><?xml version="1.0" encoding="utf-8"?>
<a:theme xmlns:a="http://schemas.openxmlformats.org/drawingml/2006/main" name="Office Theme">
  <a:themeElements>
    <a:clrScheme name="Custom 43">
      <a:dk1>
        <a:sysClr val="windowText" lastClr="000000"/>
      </a:dk1>
      <a:lt1>
        <a:sysClr val="window" lastClr="FFFFFF"/>
      </a:lt1>
      <a:dk2>
        <a:srgbClr val="151E1F"/>
      </a:dk2>
      <a:lt2>
        <a:srgbClr val="F1F4F4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5E9EA1"/>
      </a:hlink>
      <a:folHlink>
        <a:srgbClr val="7A4561"/>
      </a:folHlink>
    </a:clrScheme>
    <a:fontScheme name="Style Set 9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{2B8B0675-C90F-604F-B8E9-893BFD229918}tf10002081.dotx</Template>
  <TotalTime>11</TotalTime>
  <Pages>11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Tapanes Gonzalez</dc:creator>
  <cp:keywords/>
  <dc:description/>
  <cp:lastModifiedBy>(Postgrad  C00326346) Felipe Tapanes Gonzalez</cp:lastModifiedBy>
  <cp:revision>9</cp:revision>
  <dcterms:created xsi:type="dcterms:W3CDTF">2025-12-01T14:59:00Z</dcterms:created>
  <dcterms:modified xsi:type="dcterms:W3CDTF">2025-12-03T13:02:00Z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TF10002040</vt:lpwstr>
  </property>
</Properties>
</file>